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5"/>
        <w:gridCol w:w="6455"/>
      </w:tblGrid>
      <w:tr w:rsidR="007570B1" w14:paraId="713199ED" w14:textId="77777777" w:rsidTr="00AE25CD">
        <w:trPr>
          <w:trHeight w:val="2262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D4876" w14:textId="77777777" w:rsidR="007570B1" w:rsidRDefault="00905597" w:rsidP="00B92A30">
            <w:pPr>
              <w:jc w:val="center"/>
              <w:rPr>
                <w:rFonts w:cs="Arial"/>
                <w:b/>
                <w:bCs/>
                <w:sz w:val="48"/>
              </w:rPr>
            </w:pPr>
            <w:sdt>
              <w:sdtPr>
                <w:rPr>
                  <w:rFonts w:cs="Arial"/>
                  <w:b/>
                  <w:bCs/>
                  <w:sz w:val="48"/>
                </w:rPr>
                <w:alias w:val="Title"/>
                <w:tag w:val=""/>
                <w:id w:val="927472841"/>
                <w:placeholder>
                  <w:docPart w:val="9DBF9348F7464DE49A5FBE06265B563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proofErr w:type="spellStart"/>
                <w:r w:rsidR="00B92A30">
                  <w:rPr>
                    <w:rFonts w:cs="Arial"/>
                    <w:b/>
                    <w:bCs/>
                    <w:sz w:val="48"/>
                  </w:rPr>
                  <w:t>DreamCandies</w:t>
                </w:r>
                <w:proofErr w:type="spellEnd"/>
                <w:r w:rsidR="00B87D4F">
                  <w:rPr>
                    <w:rFonts w:cs="Arial"/>
                    <w:b/>
                    <w:bCs/>
                    <w:sz w:val="48"/>
                  </w:rPr>
                  <w:t xml:space="preserve"> File Tool</w:t>
                </w:r>
              </w:sdtContent>
            </w:sdt>
          </w:p>
        </w:tc>
      </w:tr>
      <w:tr w:rsidR="007570B1" w14:paraId="51BB2D60" w14:textId="77777777">
        <w:trPr>
          <w:trHeight w:val="2421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EB08BE" w14:textId="77777777" w:rsidR="007570B1" w:rsidRDefault="00B92A30" w:rsidP="007570B1">
            <w:pPr>
              <w:jc w:val="center"/>
              <w:rPr>
                <w:rFonts w:cs="Arial"/>
                <w:b/>
                <w:bCs/>
                <w:sz w:val="48"/>
              </w:rPr>
            </w:pPr>
            <w:r>
              <w:rPr>
                <w:rFonts w:cs="Arial"/>
                <w:b/>
                <w:bCs/>
                <w:sz w:val="48"/>
              </w:rPr>
              <w:t xml:space="preserve"> </w:t>
            </w:r>
          </w:p>
        </w:tc>
      </w:tr>
      <w:tr w:rsidR="007570B1" w14:paraId="4350A56B" w14:textId="77777777">
        <w:trPr>
          <w:trHeight w:val="425"/>
        </w:trPr>
        <w:tc>
          <w:tcPr>
            <w:tcW w:w="23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C8993D" w14:textId="77777777" w:rsidR="007570B1" w:rsidRDefault="007570B1" w:rsidP="007570B1">
            <w:pPr>
              <w:pStyle w:val="TableHeader"/>
              <w:spacing w:before="120"/>
              <w:rPr>
                <w:rFonts w:ascii="Arial" w:hAnsi="Arial" w:cs="Arial"/>
                <w:sz w:val="28"/>
                <w:szCs w:val="20"/>
              </w:rPr>
            </w:pPr>
            <w:r>
              <w:rPr>
                <w:rFonts w:ascii="Arial" w:hAnsi="Arial" w:cs="Arial"/>
                <w:sz w:val="28"/>
                <w:szCs w:val="20"/>
              </w:rPr>
              <w:t>Feature</w:t>
            </w:r>
          </w:p>
        </w:tc>
        <w:tc>
          <w:tcPr>
            <w:tcW w:w="6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AB7912" w14:textId="77777777" w:rsidR="007570B1" w:rsidRDefault="00127476" w:rsidP="007570B1">
            <w:pPr>
              <w:pStyle w:val="TableText"/>
              <w:spacing w:before="120"/>
              <w:rPr>
                <w:rFonts w:cs="Arial"/>
                <w:b/>
                <w:bCs/>
                <w:sz w:val="28"/>
                <w:szCs w:val="22"/>
              </w:rPr>
            </w:pPr>
            <w:r>
              <w:rPr>
                <w:rFonts w:cs="Arial"/>
                <w:b/>
                <w:bCs/>
                <w:sz w:val="28"/>
                <w:szCs w:val="22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2"/>
              </w:rPr>
              <w:instrText xml:space="preserve"> DOCPROPERTY  FSP-ID  \* MERGEFORMAT </w:instrText>
            </w:r>
            <w:r>
              <w:rPr>
                <w:rFonts w:cs="Arial"/>
                <w:b/>
                <w:bCs/>
                <w:sz w:val="28"/>
                <w:szCs w:val="22"/>
              </w:rPr>
              <w:fldChar w:fldCharType="separate"/>
            </w:r>
            <w:r w:rsidR="00B92A30">
              <w:rPr>
                <w:rFonts w:cs="Arial"/>
                <w:b/>
                <w:bCs/>
                <w:sz w:val="28"/>
                <w:szCs w:val="22"/>
              </w:rPr>
              <w:t>CR1888_DRC</w:t>
            </w:r>
            <w:r>
              <w:rPr>
                <w:rFonts w:cs="Arial"/>
                <w:b/>
                <w:bCs/>
                <w:sz w:val="28"/>
                <w:szCs w:val="22"/>
              </w:rPr>
              <w:fldChar w:fldCharType="end"/>
            </w:r>
          </w:p>
        </w:tc>
      </w:tr>
      <w:tr w:rsidR="00FA2D0E" w14:paraId="6D293C06" w14:textId="77777777">
        <w:trPr>
          <w:cantSplit/>
          <w:trHeight w:val="412"/>
        </w:trPr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E6D9B5" w14:textId="77777777" w:rsidR="00FA2D0E" w:rsidRDefault="00FA2D0E" w:rsidP="007570B1">
            <w:pPr>
              <w:pStyle w:val="TableHeader"/>
              <w:spacing w:before="120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Customer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3AB472" w14:textId="77777777" w:rsidR="00FA2D0E" w:rsidRDefault="00905597" w:rsidP="00AE25CD">
            <w:pPr>
              <w:pStyle w:val="3PP"/>
            </w:pPr>
            <w:r>
              <w:fldChar w:fldCharType="begin"/>
            </w:r>
            <w:r>
              <w:instrText xml:space="preserve"> DOCPROPERTY  Customer  \* MERGEFORMAT </w:instrText>
            </w:r>
            <w:r>
              <w:fldChar w:fldCharType="separate"/>
            </w:r>
            <w:proofErr w:type="spellStart"/>
            <w:r w:rsidR="00B87D4F">
              <w:t>DreamCandies</w:t>
            </w:r>
            <w:proofErr w:type="spellEnd"/>
            <w:r>
              <w:fldChar w:fldCharType="end"/>
            </w:r>
          </w:p>
        </w:tc>
      </w:tr>
      <w:tr w:rsidR="00FA2D0E" w14:paraId="6D308502" w14:textId="77777777">
        <w:trPr>
          <w:trHeight w:val="412"/>
        </w:trPr>
        <w:tc>
          <w:tcPr>
            <w:tcW w:w="23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F09E60" w14:textId="77777777" w:rsidR="00FA2D0E" w:rsidRDefault="00FA2D0E" w:rsidP="007570B1">
            <w:pPr>
              <w:pStyle w:val="TableText"/>
              <w:spacing w:before="120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Release</w:t>
            </w:r>
          </w:p>
        </w:tc>
        <w:tc>
          <w:tcPr>
            <w:tcW w:w="6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F8ADCD" w14:textId="6EBB55D2" w:rsidR="00FA2D0E" w:rsidRDefault="00127476" w:rsidP="00AE25CD">
            <w:pPr>
              <w:pStyle w:val="TableText"/>
              <w:spacing w:before="12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fldChar w:fldCharType="begin"/>
            </w:r>
            <w:r>
              <w:rPr>
                <w:rFonts w:cs="Arial"/>
                <w:sz w:val="22"/>
                <w:szCs w:val="22"/>
              </w:rPr>
              <w:instrText xml:space="preserve"> DOCPROPERTY  Release  \* MERGEFORMAT </w:instrText>
            </w:r>
            <w:r>
              <w:rPr>
                <w:rFonts w:cs="Arial"/>
                <w:sz w:val="22"/>
                <w:szCs w:val="22"/>
              </w:rPr>
              <w:fldChar w:fldCharType="separate"/>
            </w:r>
            <w:r w:rsidR="00AF35F0">
              <w:rPr>
                <w:rFonts w:cs="Arial"/>
                <w:sz w:val="22"/>
                <w:szCs w:val="22"/>
              </w:rPr>
              <w:t>1.1</w:t>
            </w:r>
            <w:r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FA2D0E" w14:paraId="6A2829A8" w14:textId="77777777">
        <w:trPr>
          <w:trHeight w:val="412"/>
        </w:trPr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6BA15F" w14:textId="77777777" w:rsidR="00FA2D0E" w:rsidRDefault="00FA2D0E" w:rsidP="007570B1">
            <w:pPr>
              <w:pStyle w:val="TableHeader"/>
              <w:spacing w:before="120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Keywords</w:t>
            </w:r>
          </w:p>
        </w:tc>
        <w:tc>
          <w:tcPr>
            <w:tcW w:w="66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11ABF43" w14:textId="77777777" w:rsidR="00FA2D0E" w:rsidRDefault="00127476" w:rsidP="00AE25CD">
            <w:pPr>
              <w:pStyle w:val="TableText"/>
              <w:spacing w:before="12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&lt;keyword&gt;</w:t>
            </w:r>
          </w:p>
        </w:tc>
      </w:tr>
      <w:tr w:rsidR="00FA2D0E" w14:paraId="20091F9C" w14:textId="77777777">
        <w:trPr>
          <w:trHeight w:val="412"/>
        </w:trPr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1D2F457" w14:textId="77777777" w:rsidR="00FA2D0E" w:rsidRDefault="00FA2D0E" w:rsidP="007570B1">
            <w:pPr>
              <w:pStyle w:val="TableHeader"/>
              <w:spacing w:before="120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Author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4F46D12" w14:textId="190B19BE" w:rsidR="00FA2D0E" w:rsidRDefault="00905597" w:rsidP="00AE25CD">
            <w:pPr>
              <w:pStyle w:val="Author"/>
            </w:pPr>
            <w:r>
              <w:fldChar w:fldCharType="begin"/>
            </w:r>
            <w:r>
              <w:instrText xml:space="preserve"> AUTHOR   \* MERGEFORMAT </w:instrText>
            </w:r>
            <w:r>
              <w:fldChar w:fldCharType="separate"/>
            </w:r>
            <w:r w:rsidR="00B44F50">
              <w:t>Stonebranch</w:t>
            </w:r>
            <w:r>
              <w:fldChar w:fldCharType="end"/>
            </w:r>
          </w:p>
        </w:tc>
      </w:tr>
      <w:tr w:rsidR="00FA2D0E" w14:paraId="788D9EE1" w14:textId="77777777">
        <w:trPr>
          <w:cantSplit/>
          <w:trHeight w:val="411"/>
        </w:trPr>
        <w:tc>
          <w:tcPr>
            <w:tcW w:w="23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0E75DF" w14:textId="77777777" w:rsidR="00FA2D0E" w:rsidRDefault="00FA2D0E" w:rsidP="007570B1">
            <w:pPr>
              <w:pStyle w:val="TableHeader"/>
              <w:spacing w:before="120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Reviewed</w:t>
            </w:r>
          </w:p>
        </w:tc>
        <w:tc>
          <w:tcPr>
            <w:tcW w:w="6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CCA974" w14:textId="77777777" w:rsidR="00FA2D0E" w:rsidRDefault="00FA2D0E" w:rsidP="00AE25CD">
            <w:pPr>
              <w:pStyle w:val="TableText"/>
              <w:spacing w:before="12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No</w:t>
            </w:r>
          </w:p>
        </w:tc>
      </w:tr>
      <w:tr w:rsidR="007570B1" w14:paraId="6D4372A4" w14:textId="77777777">
        <w:trPr>
          <w:cantSplit/>
          <w:trHeight w:val="411"/>
        </w:trPr>
        <w:tc>
          <w:tcPr>
            <w:tcW w:w="23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151279" w14:textId="77777777" w:rsidR="007570B1" w:rsidRDefault="007570B1" w:rsidP="007570B1">
            <w:pPr>
              <w:pStyle w:val="TableText"/>
              <w:spacing w:before="120"/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6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2AC28" w14:textId="77777777" w:rsidR="007570B1" w:rsidRDefault="007570B1" w:rsidP="007570B1">
            <w:pPr>
              <w:pStyle w:val="TableText"/>
              <w:spacing w:before="120"/>
              <w:rPr>
                <w:rFonts w:cs="Arial"/>
                <w:sz w:val="22"/>
              </w:rPr>
            </w:pPr>
          </w:p>
        </w:tc>
      </w:tr>
      <w:tr w:rsidR="00FA2D0E" w14:paraId="336CF523" w14:textId="77777777">
        <w:trPr>
          <w:trHeight w:val="412"/>
        </w:trPr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91DE03" w14:textId="77777777" w:rsidR="00FA2D0E" w:rsidRDefault="00FA2D0E" w:rsidP="007570B1">
            <w:pPr>
              <w:pStyle w:val="Version"/>
              <w:spacing w:before="120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Document Name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9FEEA3D" w14:textId="77777777" w:rsidR="00FA2D0E" w:rsidRDefault="00FA2D0E" w:rsidP="00AE25CD">
            <w:pPr>
              <w:pStyle w:val="Version"/>
              <w:spacing w:before="12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fldChar w:fldCharType="begin"/>
            </w:r>
            <w:r>
              <w:rPr>
                <w:rFonts w:cs="Arial"/>
                <w:sz w:val="22"/>
                <w:szCs w:val="22"/>
              </w:rPr>
              <w:instrText xml:space="preserve"> FILENAME  \* MERGEFORMAT </w:instrText>
            </w:r>
            <w:r>
              <w:rPr>
                <w:rFonts w:cs="Arial"/>
                <w:sz w:val="22"/>
                <w:szCs w:val="22"/>
              </w:rPr>
              <w:fldChar w:fldCharType="separate"/>
            </w:r>
            <w:r w:rsidR="00B87D4F">
              <w:rPr>
                <w:rFonts w:cs="Arial"/>
                <w:noProof/>
                <w:sz w:val="22"/>
                <w:szCs w:val="22"/>
              </w:rPr>
              <w:t>DreamCandies.docx</w:t>
            </w:r>
            <w:r>
              <w:rPr>
                <w:rFonts w:cs="Arial"/>
                <w:sz w:val="22"/>
                <w:szCs w:val="22"/>
              </w:rPr>
              <w:fldChar w:fldCharType="end"/>
            </w:r>
            <w:r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A2D0E" w14:paraId="2114CE34" w14:textId="77777777">
        <w:trPr>
          <w:trHeight w:val="412"/>
        </w:trPr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05046C" w14:textId="77777777" w:rsidR="00FA2D0E" w:rsidRDefault="00FA2D0E" w:rsidP="007570B1">
            <w:pPr>
              <w:pStyle w:val="TableHeader"/>
              <w:spacing w:before="120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Document Version</w:t>
            </w:r>
          </w:p>
        </w:tc>
        <w:tc>
          <w:tcPr>
            <w:tcW w:w="66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8792BA" w14:textId="77777777" w:rsidR="00FA2D0E" w:rsidRDefault="00F4669A" w:rsidP="00AE25CD">
            <w:pPr>
              <w:pStyle w:val="Version"/>
              <w:spacing w:before="12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fldChar w:fldCharType="begin"/>
            </w:r>
            <w:r>
              <w:rPr>
                <w:rFonts w:cs="Arial"/>
                <w:sz w:val="22"/>
                <w:szCs w:val="22"/>
              </w:rPr>
              <w:instrText xml:space="preserve"> DOCPROPERTY  Version  \* MERGEFORMAT </w:instrText>
            </w:r>
            <w:r>
              <w:rPr>
                <w:rFonts w:cs="Arial"/>
                <w:sz w:val="22"/>
                <w:szCs w:val="22"/>
              </w:rPr>
              <w:fldChar w:fldCharType="separate"/>
            </w:r>
            <w:r w:rsidR="00B279F1">
              <w:rPr>
                <w:rFonts w:cs="Arial"/>
                <w:sz w:val="22"/>
                <w:szCs w:val="22"/>
              </w:rPr>
              <w:t>1.0</w:t>
            </w:r>
            <w:r>
              <w:rPr>
                <w:rFonts w:cs="Arial"/>
                <w:sz w:val="22"/>
                <w:szCs w:val="22"/>
              </w:rPr>
              <w:fldChar w:fldCharType="end"/>
            </w:r>
          </w:p>
        </w:tc>
      </w:tr>
      <w:tr w:rsidR="007570B1" w14:paraId="0AB731DA" w14:textId="77777777">
        <w:trPr>
          <w:trHeight w:val="412"/>
        </w:trPr>
        <w:tc>
          <w:tcPr>
            <w:tcW w:w="2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75232" w14:textId="77777777" w:rsidR="007570B1" w:rsidRDefault="007570B1" w:rsidP="007570B1">
            <w:pPr>
              <w:pStyle w:val="TableHead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Disclaimer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590F93" w14:textId="77777777" w:rsidR="007570B1" w:rsidRDefault="007570B1" w:rsidP="007570B1">
            <w:pPr>
              <w:pStyle w:val="TableText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The master copy of this document is stored under configuration management in electronic format. Any hardcopies and softcopies not under configuration management are for information only and might be outdated.</w:t>
            </w:r>
          </w:p>
        </w:tc>
      </w:tr>
      <w:tr w:rsidR="007570B1" w14:paraId="3742E106" w14:textId="77777777">
        <w:trPr>
          <w:trHeight w:val="412"/>
        </w:trPr>
        <w:tc>
          <w:tcPr>
            <w:tcW w:w="23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1003B8F" w14:textId="77777777" w:rsidR="007570B1" w:rsidRDefault="007570B1" w:rsidP="007570B1">
            <w:pPr>
              <w:pStyle w:val="TableHead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Copyright</w:t>
            </w:r>
          </w:p>
        </w:tc>
        <w:tc>
          <w:tcPr>
            <w:tcW w:w="66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0F99BBD" w14:textId="2C5E807D" w:rsidR="007570B1" w:rsidRDefault="007570B1" w:rsidP="007570B1">
            <w:pPr>
              <w:rPr>
                <w:sz w:val="16"/>
              </w:rPr>
            </w:pPr>
            <w:r>
              <w:rPr>
                <w:sz w:val="16"/>
              </w:rPr>
              <w:t xml:space="preserve">The copyright in this work is vested in </w:t>
            </w:r>
            <w:r w:rsidR="00142ABA">
              <w:rPr>
                <w:sz w:val="16"/>
              </w:rPr>
              <w:t>Stonebranch</w:t>
            </w:r>
            <w:r>
              <w:rPr>
                <w:sz w:val="16"/>
              </w:rPr>
              <w:t xml:space="preserve"> and the information contained herein is confidential. This work (either in whole or in part) must not be modified, reproduced, </w:t>
            </w:r>
            <w:proofErr w:type="gramStart"/>
            <w:r>
              <w:rPr>
                <w:sz w:val="16"/>
              </w:rPr>
              <w:t>disclosed</w:t>
            </w:r>
            <w:proofErr w:type="gramEnd"/>
            <w:r>
              <w:rPr>
                <w:sz w:val="16"/>
              </w:rPr>
              <w:t xml:space="preserve"> or disseminated to others or used for purposes other than that for which it is supplied, without the prior written permission of </w:t>
            </w:r>
            <w:r w:rsidR="00142ABA">
              <w:rPr>
                <w:sz w:val="16"/>
              </w:rPr>
              <w:t>Stonebranch</w:t>
            </w:r>
            <w:r>
              <w:rPr>
                <w:sz w:val="16"/>
              </w:rPr>
              <w:t xml:space="preserve">. If this work or any part hereof is furnished to a third party by virtue of a contract with that party, use of this work by such party shall be governed by the express contractual terms between the </w:t>
            </w:r>
            <w:r w:rsidR="00142ABA">
              <w:rPr>
                <w:sz w:val="16"/>
              </w:rPr>
              <w:t>Stonebranch</w:t>
            </w:r>
            <w:r>
              <w:rPr>
                <w:sz w:val="16"/>
              </w:rPr>
              <w:t xml:space="preserve"> company which is a party to that contract and the said party.</w:t>
            </w:r>
          </w:p>
          <w:p w14:paraId="32D883BE" w14:textId="3DDC26E4" w:rsidR="007570B1" w:rsidRDefault="007570B1" w:rsidP="00BA262E">
            <w:pPr>
              <w:pStyle w:val="TableText"/>
              <w:rPr>
                <w:rFonts w:cs="Arial"/>
                <w:sz w:val="16"/>
              </w:rPr>
            </w:pPr>
            <w:r>
              <w:rPr>
                <w:sz w:val="16"/>
              </w:rPr>
              <w:t xml:space="preserve">Copyright of </w:t>
            </w:r>
            <w:r w:rsidR="00142ABA">
              <w:rPr>
                <w:sz w:val="16"/>
              </w:rPr>
              <w:t>Stonebranch</w:t>
            </w:r>
            <w:r w:rsidR="00BA262E">
              <w:rPr>
                <w:sz w:val="16"/>
              </w:rPr>
              <w:t>, 2010</w:t>
            </w:r>
            <w:r>
              <w:rPr>
                <w:sz w:val="16"/>
              </w:rPr>
              <w:t>. All rights reserved.</w:t>
            </w:r>
          </w:p>
        </w:tc>
      </w:tr>
    </w:tbl>
    <w:p w14:paraId="1BBF6438" w14:textId="77777777" w:rsidR="009C715C" w:rsidRDefault="009C715C"/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3"/>
        <w:gridCol w:w="6447"/>
      </w:tblGrid>
      <w:tr w:rsidR="009C715C" w14:paraId="7E09E194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1874854C" w14:textId="77777777" w:rsidR="009C715C" w:rsidRDefault="009C715C">
            <w:pPr>
              <w:pStyle w:val="Style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Approval</w:t>
            </w:r>
          </w:p>
        </w:tc>
        <w:tc>
          <w:tcPr>
            <w:tcW w:w="6630" w:type="dxa"/>
            <w:tcBorders>
              <w:top w:val="single" w:sz="4" w:space="0" w:color="auto"/>
              <w:bottom w:val="single" w:sz="4" w:space="0" w:color="auto"/>
            </w:tcBorders>
          </w:tcPr>
          <w:p w14:paraId="492A7CFD" w14:textId="77777777" w:rsidR="009C715C" w:rsidRDefault="009C715C">
            <w:pPr>
              <w:pStyle w:val="Style2"/>
              <w:rPr>
                <w:sz w:val="22"/>
                <w:szCs w:val="22"/>
              </w:rPr>
            </w:pPr>
          </w:p>
        </w:tc>
      </w:tr>
      <w:tr w:rsidR="009C715C" w14:paraId="42DEDA9C" w14:textId="77777777">
        <w:tc>
          <w:tcPr>
            <w:tcW w:w="2376" w:type="dxa"/>
            <w:tcBorders>
              <w:top w:val="single" w:sz="4" w:space="0" w:color="auto"/>
            </w:tcBorders>
          </w:tcPr>
          <w:p w14:paraId="5C1FEBA4" w14:textId="77777777" w:rsidR="009C715C" w:rsidRDefault="009C715C">
            <w:pPr>
              <w:pStyle w:val="Style2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6630" w:type="dxa"/>
            <w:tcBorders>
              <w:top w:val="single" w:sz="4" w:space="0" w:color="auto"/>
            </w:tcBorders>
          </w:tcPr>
          <w:p w14:paraId="4F9FDC9A" w14:textId="77777777" w:rsidR="009C715C" w:rsidRDefault="009C715C">
            <w:pPr>
              <w:pStyle w:val="Style2"/>
              <w:rPr>
                <w:sz w:val="22"/>
                <w:szCs w:val="22"/>
              </w:rPr>
            </w:pPr>
          </w:p>
        </w:tc>
      </w:tr>
      <w:tr w:rsidR="009C715C" w14:paraId="4F9EF6C1" w14:textId="77777777">
        <w:tc>
          <w:tcPr>
            <w:tcW w:w="2376" w:type="dxa"/>
          </w:tcPr>
          <w:p w14:paraId="7A756444" w14:textId="77777777" w:rsidR="009C715C" w:rsidRDefault="009C715C">
            <w:pPr>
              <w:pStyle w:val="Style2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6630" w:type="dxa"/>
          </w:tcPr>
          <w:p w14:paraId="04947D7E" w14:textId="77777777" w:rsidR="009C715C" w:rsidRDefault="009C715C">
            <w:pPr>
              <w:pStyle w:val="Style2"/>
              <w:rPr>
                <w:sz w:val="22"/>
                <w:szCs w:val="22"/>
              </w:rPr>
            </w:pPr>
          </w:p>
        </w:tc>
      </w:tr>
      <w:tr w:rsidR="009C715C" w14:paraId="5FDADE92" w14:textId="77777777">
        <w:tc>
          <w:tcPr>
            <w:tcW w:w="2376" w:type="dxa"/>
          </w:tcPr>
          <w:p w14:paraId="206D3BDB" w14:textId="77777777" w:rsidR="009C715C" w:rsidRDefault="009C715C">
            <w:pPr>
              <w:pStyle w:val="Style2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Signature </w:t>
            </w:r>
          </w:p>
        </w:tc>
        <w:tc>
          <w:tcPr>
            <w:tcW w:w="6630" w:type="dxa"/>
          </w:tcPr>
          <w:p w14:paraId="199E100F" w14:textId="77777777" w:rsidR="009C715C" w:rsidRDefault="009C715C">
            <w:pPr>
              <w:pStyle w:val="Style2"/>
              <w:rPr>
                <w:sz w:val="22"/>
                <w:szCs w:val="22"/>
              </w:rPr>
            </w:pPr>
          </w:p>
        </w:tc>
      </w:tr>
    </w:tbl>
    <w:p w14:paraId="44DCDA45" w14:textId="66DF165C" w:rsidR="009C715C" w:rsidRDefault="009C715C">
      <w:pPr>
        <w:pStyle w:val="Style2"/>
        <w:rPr>
          <w:rFonts w:cs="Arial"/>
        </w:rPr>
      </w:pPr>
      <w:r>
        <w:rPr>
          <w:rFonts w:cs="Arial"/>
        </w:rPr>
        <w:br w:type="page"/>
      </w:r>
      <w:r>
        <w:rPr>
          <w:rFonts w:cs="Arial"/>
        </w:rPr>
        <w:lastRenderedPageBreak/>
        <w:t>Table of Contents</w:t>
      </w:r>
    </w:p>
    <w:p w14:paraId="67AE6886" w14:textId="77777777" w:rsidR="009C715C" w:rsidRPr="00776252" w:rsidRDefault="009C715C">
      <w:pPr>
        <w:pStyle w:val="Paragraph"/>
        <w:rPr>
          <w:rFonts w:cs="Arial"/>
        </w:rPr>
      </w:pPr>
    </w:p>
    <w:p w14:paraId="2280C6DB" w14:textId="1C818623" w:rsidR="000946AE" w:rsidRDefault="009C715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2"/>
          <w:szCs w:val="22"/>
          <w14:ligatures w14:val="standardContextual"/>
        </w:rPr>
      </w:pPr>
      <w:r w:rsidRPr="00776252">
        <w:rPr>
          <w:rFonts w:cs="Arial"/>
          <w:sz w:val="22"/>
        </w:rPr>
        <w:fldChar w:fldCharType="begin"/>
      </w:r>
      <w:r w:rsidRPr="00776252">
        <w:rPr>
          <w:rFonts w:cs="Arial"/>
          <w:sz w:val="22"/>
        </w:rPr>
        <w:instrText xml:space="preserve"> TOC \o "1-3" \h \z </w:instrText>
      </w:r>
      <w:r w:rsidRPr="00776252">
        <w:rPr>
          <w:rFonts w:cs="Arial"/>
          <w:sz w:val="22"/>
        </w:rPr>
        <w:fldChar w:fldCharType="separate"/>
      </w:r>
      <w:hyperlink w:anchor="_Toc147757952" w:history="1">
        <w:r w:rsidR="000946AE" w:rsidRPr="00F83BB1">
          <w:rPr>
            <w:rStyle w:val="Hyperlink"/>
            <w:rFonts w:cs="Arial"/>
          </w:rPr>
          <w:t>1</w:t>
        </w:r>
        <w:r w:rsidR="000946AE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2"/>
            <w:szCs w:val="22"/>
            <w14:ligatures w14:val="standardContextual"/>
          </w:rPr>
          <w:tab/>
        </w:r>
        <w:r w:rsidR="000946AE" w:rsidRPr="00F83BB1">
          <w:rPr>
            <w:rStyle w:val="Hyperlink"/>
            <w:rFonts w:cs="Arial"/>
          </w:rPr>
          <w:t>Business Requirements</w:t>
        </w:r>
        <w:r w:rsidR="000946AE">
          <w:rPr>
            <w:webHidden/>
          </w:rPr>
          <w:tab/>
        </w:r>
        <w:r w:rsidR="000946AE">
          <w:rPr>
            <w:webHidden/>
          </w:rPr>
          <w:fldChar w:fldCharType="begin"/>
        </w:r>
        <w:r w:rsidR="000946AE">
          <w:rPr>
            <w:webHidden/>
          </w:rPr>
          <w:instrText xml:space="preserve"> PAGEREF _Toc147757952 \h </w:instrText>
        </w:r>
        <w:r w:rsidR="000946AE">
          <w:rPr>
            <w:webHidden/>
          </w:rPr>
        </w:r>
        <w:r w:rsidR="000946AE">
          <w:rPr>
            <w:webHidden/>
          </w:rPr>
          <w:fldChar w:fldCharType="separate"/>
        </w:r>
        <w:r w:rsidR="000946AE">
          <w:rPr>
            <w:webHidden/>
          </w:rPr>
          <w:t>3</w:t>
        </w:r>
        <w:r w:rsidR="000946AE">
          <w:rPr>
            <w:webHidden/>
          </w:rPr>
          <w:fldChar w:fldCharType="end"/>
        </w:r>
      </w:hyperlink>
    </w:p>
    <w:p w14:paraId="415991FB" w14:textId="1D4A75D0" w:rsidR="000946AE" w:rsidRDefault="0090559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14:ligatures w14:val="standardContextual"/>
        </w:rPr>
      </w:pPr>
      <w:hyperlink w:anchor="_Toc147757953" w:history="1">
        <w:r w:rsidR="000946AE" w:rsidRPr="00F83BB1">
          <w:rPr>
            <w:rStyle w:val="Hyperlink"/>
          </w:rPr>
          <w:t>1.1</w:t>
        </w:r>
        <w:r w:rsidR="000946AE"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14:ligatures w14:val="standardContextual"/>
          </w:rPr>
          <w:tab/>
        </w:r>
        <w:r w:rsidR="000946AE" w:rsidRPr="00F83BB1">
          <w:rPr>
            <w:rStyle w:val="Hyperlink"/>
          </w:rPr>
          <w:t>Extraction File Format</w:t>
        </w:r>
        <w:r w:rsidR="000946AE">
          <w:rPr>
            <w:webHidden/>
          </w:rPr>
          <w:tab/>
        </w:r>
        <w:r w:rsidR="000946AE">
          <w:rPr>
            <w:webHidden/>
          </w:rPr>
          <w:fldChar w:fldCharType="begin"/>
        </w:r>
        <w:r w:rsidR="000946AE">
          <w:rPr>
            <w:webHidden/>
          </w:rPr>
          <w:instrText xml:space="preserve"> PAGEREF _Toc147757953 \h </w:instrText>
        </w:r>
        <w:r w:rsidR="000946AE">
          <w:rPr>
            <w:webHidden/>
          </w:rPr>
        </w:r>
        <w:r w:rsidR="000946AE">
          <w:rPr>
            <w:webHidden/>
          </w:rPr>
          <w:fldChar w:fldCharType="separate"/>
        </w:r>
        <w:r w:rsidR="000946AE">
          <w:rPr>
            <w:webHidden/>
          </w:rPr>
          <w:t>3</w:t>
        </w:r>
        <w:r w:rsidR="000946AE">
          <w:rPr>
            <w:webHidden/>
          </w:rPr>
          <w:fldChar w:fldCharType="end"/>
        </w:r>
      </w:hyperlink>
    </w:p>
    <w:p w14:paraId="24421C88" w14:textId="1CEB74F4" w:rsidR="000946AE" w:rsidRDefault="00905597">
      <w:pPr>
        <w:pStyle w:val="TOC2"/>
        <w:rPr>
          <w:rFonts w:asciiTheme="minorHAnsi" w:eastAsiaTheme="minorEastAsia" w:hAnsiTheme="minorHAnsi" w:cstheme="minorBidi"/>
          <w:b w:val="0"/>
          <w:bCs w:val="0"/>
          <w:smallCaps w:val="0"/>
          <w:kern w:val="2"/>
          <w14:ligatures w14:val="standardContextual"/>
        </w:rPr>
      </w:pPr>
      <w:hyperlink w:anchor="_Toc147757954" w:history="1">
        <w:r w:rsidR="000946AE" w:rsidRPr="00F83BB1">
          <w:rPr>
            <w:rStyle w:val="Hyperlink"/>
          </w:rPr>
          <w:t>1.2</w:t>
        </w:r>
        <w:r w:rsidR="000946AE">
          <w:rPr>
            <w:rFonts w:asciiTheme="minorHAnsi" w:eastAsiaTheme="minorEastAsia" w:hAnsiTheme="minorHAnsi" w:cstheme="minorBidi"/>
            <w:b w:val="0"/>
            <w:bCs w:val="0"/>
            <w:smallCaps w:val="0"/>
            <w:kern w:val="2"/>
            <w14:ligatures w14:val="standardContextual"/>
          </w:rPr>
          <w:tab/>
        </w:r>
        <w:r w:rsidR="000946AE" w:rsidRPr="00F83BB1">
          <w:rPr>
            <w:rStyle w:val="Hyperlink"/>
          </w:rPr>
          <w:t>Customers Sample File</w:t>
        </w:r>
        <w:r w:rsidR="000946AE">
          <w:rPr>
            <w:webHidden/>
          </w:rPr>
          <w:tab/>
        </w:r>
        <w:r w:rsidR="000946AE">
          <w:rPr>
            <w:webHidden/>
          </w:rPr>
          <w:fldChar w:fldCharType="begin"/>
        </w:r>
        <w:r w:rsidR="000946AE">
          <w:rPr>
            <w:webHidden/>
          </w:rPr>
          <w:instrText xml:space="preserve"> PAGEREF _Toc147757954 \h </w:instrText>
        </w:r>
        <w:r w:rsidR="000946AE">
          <w:rPr>
            <w:webHidden/>
          </w:rPr>
        </w:r>
        <w:r w:rsidR="000946AE">
          <w:rPr>
            <w:webHidden/>
          </w:rPr>
          <w:fldChar w:fldCharType="separate"/>
        </w:r>
        <w:r w:rsidR="000946AE">
          <w:rPr>
            <w:webHidden/>
          </w:rPr>
          <w:t>5</w:t>
        </w:r>
        <w:r w:rsidR="000946AE">
          <w:rPr>
            <w:webHidden/>
          </w:rPr>
          <w:fldChar w:fldCharType="end"/>
        </w:r>
      </w:hyperlink>
    </w:p>
    <w:p w14:paraId="174D58C9" w14:textId="263B247A" w:rsidR="000946AE" w:rsidRDefault="0090559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2"/>
          <w:szCs w:val="22"/>
          <w14:ligatures w14:val="standardContextual"/>
        </w:rPr>
      </w:pPr>
      <w:hyperlink w:anchor="_Toc147757955" w:history="1">
        <w:r w:rsidR="000946AE" w:rsidRPr="00F83BB1">
          <w:rPr>
            <w:rStyle w:val="Hyperlink"/>
          </w:rPr>
          <w:t>2</w:t>
        </w:r>
        <w:r w:rsidR="000946AE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2"/>
            <w:szCs w:val="22"/>
            <w14:ligatures w14:val="standardContextual"/>
          </w:rPr>
          <w:tab/>
        </w:r>
        <w:r w:rsidR="000946AE" w:rsidRPr="00F83BB1">
          <w:rPr>
            <w:rStyle w:val="Hyperlink"/>
          </w:rPr>
          <w:t>New Business Process</w:t>
        </w:r>
        <w:r w:rsidR="000946AE">
          <w:rPr>
            <w:webHidden/>
          </w:rPr>
          <w:tab/>
        </w:r>
        <w:r w:rsidR="000946AE">
          <w:rPr>
            <w:webHidden/>
          </w:rPr>
          <w:fldChar w:fldCharType="begin"/>
        </w:r>
        <w:r w:rsidR="000946AE">
          <w:rPr>
            <w:webHidden/>
          </w:rPr>
          <w:instrText xml:space="preserve"> PAGEREF _Toc147757955 \h </w:instrText>
        </w:r>
        <w:r w:rsidR="000946AE">
          <w:rPr>
            <w:webHidden/>
          </w:rPr>
        </w:r>
        <w:r w:rsidR="000946AE">
          <w:rPr>
            <w:webHidden/>
          </w:rPr>
          <w:fldChar w:fldCharType="separate"/>
        </w:r>
        <w:r w:rsidR="000946AE">
          <w:rPr>
            <w:webHidden/>
          </w:rPr>
          <w:t>5</w:t>
        </w:r>
        <w:r w:rsidR="000946AE">
          <w:rPr>
            <w:webHidden/>
          </w:rPr>
          <w:fldChar w:fldCharType="end"/>
        </w:r>
      </w:hyperlink>
    </w:p>
    <w:p w14:paraId="0D53E686" w14:textId="10D8B53E" w:rsidR="000946AE" w:rsidRDefault="0090559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2"/>
          <w:szCs w:val="22"/>
          <w14:ligatures w14:val="standardContextual"/>
        </w:rPr>
      </w:pPr>
      <w:hyperlink w:anchor="_Toc147757956" w:history="1">
        <w:r w:rsidR="000946AE" w:rsidRPr="00F83BB1">
          <w:rPr>
            <w:rStyle w:val="Hyperlink"/>
            <w:rFonts w:cs="Arial"/>
          </w:rPr>
          <w:t>3</w:t>
        </w:r>
        <w:r w:rsidR="000946AE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2"/>
            <w:szCs w:val="22"/>
            <w14:ligatures w14:val="standardContextual"/>
          </w:rPr>
          <w:tab/>
        </w:r>
        <w:r w:rsidR="000946AE" w:rsidRPr="00F83BB1">
          <w:rPr>
            <w:rStyle w:val="Hyperlink"/>
          </w:rPr>
          <w:t>Guidelines</w:t>
        </w:r>
        <w:r w:rsidR="000946AE">
          <w:rPr>
            <w:webHidden/>
          </w:rPr>
          <w:tab/>
        </w:r>
        <w:r w:rsidR="000946AE">
          <w:rPr>
            <w:webHidden/>
          </w:rPr>
          <w:fldChar w:fldCharType="begin"/>
        </w:r>
        <w:r w:rsidR="000946AE">
          <w:rPr>
            <w:webHidden/>
          </w:rPr>
          <w:instrText xml:space="preserve"> PAGEREF _Toc147757956 \h </w:instrText>
        </w:r>
        <w:r w:rsidR="000946AE">
          <w:rPr>
            <w:webHidden/>
          </w:rPr>
        </w:r>
        <w:r w:rsidR="000946AE">
          <w:rPr>
            <w:webHidden/>
          </w:rPr>
          <w:fldChar w:fldCharType="separate"/>
        </w:r>
        <w:r w:rsidR="000946AE">
          <w:rPr>
            <w:webHidden/>
          </w:rPr>
          <w:t>5</w:t>
        </w:r>
        <w:r w:rsidR="000946AE">
          <w:rPr>
            <w:webHidden/>
          </w:rPr>
          <w:fldChar w:fldCharType="end"/>
        </w:r>
      </w:hyperlink>
    </w:p>
    <w:p w14:paraId="42157FEB" w14:textId="66BF4B70" w:rsidR="009C715C" w:rsidRPr="00776252" w:rsidRDefault="009C715C">
      <w:pPr>
        <w:pStyle w:val="Paragraph"/>
        <w:rPr>
          <w:rFonts w:cs="Arial"/>
        </w:rPr>
      </w:pPr>
      <w:r w:rsidRPr="00776252">
        <w:rPr>
          <w:rFonts w:cs="Arial"/>
        </w:rPr>
        <w:fldChar w:fldCharType="end"/>
      </w:r>
    </w:p>
    <w:p w14:paraId="4DD93C4D" w14:textId="77777777" w:rsidR="009C715C" w:rsidRDefault="009C715C" w:rsidP="00776252">
      <w:pPr>
        <w:pStyle w:val="Style2"/>
        <w:rPr>
          <w:rFonts w:cs="Arial"/>
        </w:rPr>
        <w:sectPr w:rsidR="009C715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1418" w:right="1418" w:bottom="1418" w:left="1701" w:header="652" w:footer="709" w:gutter="0"/>
          <w:cols w:space="709"/>
        </w:sectPr>
      </w:pPr>
    </w:p>
    <w:p w14:paraId="21EB3F53" w14:textId="77777777" w:rsidR="009C715C" w:rsidRDefault="009C715C">
      <w:pPr>
        <w:pStyle w:val="Heading1"/>
        <w:rPr>
          <w:rFonts w:cs="Arial"/>
        </w:rPr>
      </w:pPr>
      <w:bookmarkStart w:id="0" w:name="_Toc49744030"/>
      <w:bookmarkStart w:id="1" w:name="_Toc49744173"/>
      <w:bookmarkStart w:id="2" w:name="_Toc49744308"/>
      <w:bookmarkStart w:id="3" w:name="_Toc147757952"/>
      <w:r>
        <w:rPr>
          <w:rFonts w:cs="Arial"/>
        </w:rPr>
        <w:lastRenderedPageBreak/>
        <w:t>Business Requirements</w:t>
      </w:r>
      <w:bookmarkEnd w:id="0"/>
      <w:bookmarkEnd w:id="1"/>
      <w:bookmarkEnd w:id="2"/>
      <w:bookmarkEnd w:id="3"/>
    </w:p>
    <w:p w14:paraId="0C765DC2" w14:textId="534E27A0" w:rsidR="00345783" w:rsidRDefault="00AE25CD" w:rsidP="00776252">
      <w:pPr>
        <w:pStyle w:val="Paragraph"/>
      </w:pPr>
      <w:bookmarkStart w:id="4" w:name="_Toc49744031"/>
      <w:bookmarkStart w:id="5" w:name="_Toc49744174"/>
      <w:bookmarkStart w:id="6" w:name="_Toc49744309"/>
      <w:proofErr w:type="spellStart"/>
      <w:r>
        <w:t>DreamCandies</w:t>
      </w:r>
      <w:proofErr w:type="spellEnd"/>
      <w:r>
        <w:t xml:space="preserve">, a </w:t>
      </w:r>
      <w:r w:rsidR="00B279F1">
        <w:t xml:space="preserve">company </w:t>
      </w:r>
      <w:r>
        <w:t>selling ca</w:t>
      </w:r>
      <w:r w:rsidR="0024394F">
        <w:t>n</w:t>
      </w:r>
      <w:r>
        <w:t>dies</w:t>
      </w:r>
      <w:r w:rsidR="00AE1371">
        <w:t>,</w:t>
      </w:r>
      <w:r>
        <w:t xml:space="preserve"> has </w:t>
      </w:r>
      <w:r w:rsidR="00DA2DAC">
        <w:rPr>
          <w:rStyle w:val="css-1qqby7l"/>
        </w:rPr>
        <w:t>enlisted</w:t>
      </w:r>
      <w:r w:rsidR="00DA2DAC">
        <w:rPr>
          <w:rStyle w:val="css-roynbj"/>
        </w:rPr>
        <w:t xml:space="preserve"> </w:t>
      </w:r>
      <w:r w:rsidR="00DA2DAC">
        <w:rPr>
          <w:rStyle w:val="css-1qqby7l"/>
        </w:rPr>
        <w:t xml:space="preserve">the help of </w:t>
      </w:r>
      <w:r w:rsidR="00142ABA">
        <w:t>Stonebranch</w:t>
      </w:r>
      <w:r>
        <w:t xml:space="preserve"> to </w:t>
      </w:r>
      <w:r w:rsidR="00DA2DAC">
        <w:t>migrate</w:t>
      </w:r>
      <w:r>
        <w:t xml:space="preserve"> their </w:t>
      </w:r>
      <w:r w:rsidR="00DA2DAC">
        <w:t>existing</w:t>
      </w:r>
      <w:r>
        <w:t xml:space="preserve"> billing system to a </w:t>
      </w:r>
      <w:r w:rsidR="00DA2DAC">
        <w:t>brand-new</w:t>
      </w:r>
      <w:r>
        <w:t xml:space="preserve"> platform</w:t>
      </w:r>
      <w:r w:rsidR="0055291C">
        <w:t xml:space="preserve">. </w:t>
      </w:r>
      <w:r w:rsidR="00E4229A">
        <w:t>T</w:t>
      </w:r>
      <w:r>
        <w:t xml:space="preserve">o ensure </w:t>
      </w:r>
      <w:r w:rsidR="00DA2DAC">
        <w:t xml:space="preserve">that </w:t>
      </w:r>
      <w:r>
        <w:t xml:space="preserve">the final </w:t>
      </w:r>
      <w:r w:rsidR="0055291C">
        <w:t xml:space="preserve">migrated system </w:t>
      </w:r>
      <w:r>
        <w:t xml:space="preserve">is bug free, </w:t>
      </w:r>
      <w:proofErr w:type="spellStart"/>
      <w:r w:rsidR="00142ABA">
        <w:t>Stonebranch</w:t>
      </w:r>
      <w:r w:rsidR="00DA2DAC">
        <w:t>’</w:t>
      </w:r>
      <w:r w:rsidR="006324B9">
        <w:t>s</w:t>
      </w:r>
      <w:proofErr w:type="spellEnd"/>
      <w:r w:rsidR="0055291C">
        <w:t xml:space="preserve"> </w:t>
      </w:r>
      <w:r w:rsidR="004F1524">
        <w:t xml:space="preserve">system integration </w:t>
      </w:r>
      <w:r w:rsidR="0055291C">
        <w:t xml:space="preserve">team has </w:t>
      </w:r>
      <w:r>
        <w:t>decided to implement a test</w:t>
      </w:r>
      <w:r w:rsidR="00721064">
        <w:t>ing</w:t>
      </w:r>
      <w:r>
        <w:t xml:space="preserve"> automation process</w:t>
      </w:r>
      <w:r w:rsidR="004407AB">
        <w:t xml:space="preserve"> to</w:t>
      </w:r>
      <w:r w:rsidR="00751444">
        <w:t xml:space="preserve"> continuously verify </w:t>
      </w:r>
      <w:r w:rsidR="004407AB">
        <w:t xml:space="preserve">the </w:t>
      </w:r>
      <w:r w:rsidR="00751444">
        <w:t xml:space="preserve">correctness of their implementation throughout the entire project </w:t>
      </w:r>
      <w:r w:rsidR="008F28ED">
        <w:t>lifecycle</w:t>
      </w:r>
      <w:r>
        <w:t>.</w:t>
      </w:r>
    </w:p>
    <w:p w14:paraId="00E9468F" w14:textId="705AF2FF" w:rsidR="0042397F" w:rsidRDefault="00345783" w:rsidP="00AF11C6">
      <w:pPr>
        <w:pStyle w:val="Paragraph"/>
      </w:pPr>
      <w:r>
        <w:t>T</w:t>
      </w:r>
      <w:r w:rsidR="00B279F1">
        <w:t xml:space="preserve">he team </w:t>
      </w:r>
      <w:r w:rsidR="0055291C">
        <w:t xml:space="preserve">will </w:t>
      </w:r>
      <w:r w:rsidR="004F1524">
        <w:t>receive</w:t>
      </w:r>
      <w:r w:rsidR="00B279F1">
        <w:t xml:space="preserve"> three </w:t>
      </w:r>
      <w:r w:rsidR="007F0FE9">
        <w:t>full</w:t>
      </w:r>
      <w:r w:rsidR="00B279F1">
        <w:t xml:space="preserve"> database extraction files from</w:t>
      </w:r>
      <w:r w:rsidR="006324B9">
        <w:t xml:space="preserve"> </w:t>
      </w:r>
      <w:proofErr w:type="spellStart"/>
      <w:r w:rsidR="00751444">
        <w:t>DreamCandies</w:t>
      </w:r>
      <w:proofErr w:type="spellEnd"/>
      <w:r>
        <w:t xml:space="preserve"> </w:t>
      </w:r>
      <w:r w:rsidR="0024394F">
        <w:t>daily</w:t>
      </w:r>
      <w:r w:rsidR="00721064">
        <w:t>.</w:t>
      </w:r>
      <w:r w:rsidR="00751444">
        <w:t xml:space="preserve"> </w:t>
      </w:r>
      <w:r w:rsidR="00721064">
        <w:t>T</w:t>
      </w:r>
      <w:r w:rsidR="006A2E0A">
        <w:t xml:space="preserve">o ensure a </w:t>
      </w:r>
      <w:r w:rsidR="0042397F">
        <w:t>speed</w:t>
      </w:r>
      <w:r w:rsidR="006A2E0A">
        <w:t>y</w:t>
      </w:r>
      <w:r w:rsidR="0042397F">
        <w:t xml:space="preserve"> test automation process, the team will preselect 1000 customers </w:t>
      </w:r>
      <w:r w:rsidR="001F5FDD">
        <w:t xml:space="preserve">as </w:t>
      </w:r>
      <w:r w:rsidR="0024394F">
        <w:t xml:space="preserve">a </w:t>
      </w:r>
      <w:r w:rsidR="001F5FDD">
        <w:t xml:space="preserve">test </w:t>
      </w:r>
      <w:r w:rsidR="00721064">
        <w:t xml:space="preserve">sample </w:t>
      </w:r>
      <w:r w:rsidR="004407AB">
        <w:t>and</w:t>
      </w:r>
      <w:r w:rsidR="00721064">
        <w:t xml:space="preserve"> based on </w:t>
      </w:r>
      <w:r w:rsidR="0024394F">
        <w:t>it</w:t>
      </w:r>
      <w:r w:rsidR="00721064">
        <w:t>,</w:t>
      </w:r>
      <w:r w:rsidR="001F5FDD">
        <w:t xml:space="preserve"> extract all </w:t>
      </w:r>
      <w:r w:rsidR="0042397F">
        <w:t>relevant entries from the three full extraction files</w:t>
      </w:r>
      <w:r>
        <w:t>,</w:t>
      </w:r>
      <w:r w:rsidR="0042397F">
        <w:t xml:space="preserve"> </w:t>
      </w:r>
      <w:r w:rsidR="00721064">
        <w:t>producing</w:t>
      </w:r>
      <w:r w:rsidR="0042397F">
        <w:t xml:space="preserve"> three smaller </w:t>
      </w:r>
      <w:r>
        <w:t>ones</w:t>
      </w:r>
      <w:r w:rsidR="0042397F">
        <w:t>. The test</w:t>
      </w:r>
      <w:r w:rsidR="00721064">
        <w:t>ing</w:t>
      </w:r>
      <w:r w:rsidR="0042397F">
        <w:t xml:space="preserve"> automation process will</w:t>
      </w:r>
      <w:r w:rsidR="00AF11C6">
        <w:t xml:space="preserve"> use as input th</w:t>
      </w:r>
      <w:r w:rsidR="0002521B">
        <w:t>ese</w:t>
      </w:r>
      <w:r w:rsidR="00AF11C6">
        <w:t xml:space="preserve"> 3 smaller files for test execution purposes.</w:t>
      </w:r>
    </w:p>
    <w:p w14:paraId="756B6E24" w14:textId="77777777" w:rsidR="0024394F" w:rsidRDefault="0024394F" w:rsidP="00776252">
      <w:pPr>
        <w:pStyle w:val="Paragraph"/>
      </w:pPr>
    </w:p>
    <w:p w14:paraId="21E65F07" w14:textId="3D6489C2" w:rsidR="00776252" w:rsidRPr="00776252" w:rsidRDefault="001F5FDD" w:rsidP="00776252">
      <w:pPr>
        <w:pStyle w:val="Heading2"/>
      </w:pPr>
      <w:bookmarkStart w:id="7" w:name="_Ref465376190"/>
      <w:bookmarkStart w:id="8" w:name="_Toc147757953"/>
      <w:r>
        <w:t>Extraction File Format</w:t>
      </w:r>
      <w:bookmarkEnd w:id="7"/>
      <w:bookmarkEnd w:id="8"/>
    </w:p>
    <w:p w14:paraId="55441DB3" w14:textId="630151DC" w:rsidR="009B53CE" w:rsidRDefault="006324B9">
      <w:pPr>
        <w:pStyle w:val="Paragraph"/>
      </w:pPr>
      <w:r>
        <w:t>A</w:t>
      </w:r>
      <w:r w:rsidR="001F5FDD">
        <w:t xml:space="preserve">ll extraction </w:t>
      </w:r>
      <w:r w:rsidR="00751444">
        <w:t xml:space="preserve">files </w:t>
      </w:r>
      <w:r w:rsidR="0024394F">
        <w:t xml:space="preserve">will </w:t>
      </w:r>
      <w:r w:rsidR="00345783">
        <w:t>adhere to the following</w:t>
      </w:r>
      <w:r w:rsidR="00751444">
        <w:t xml:space="preserve"> specification</w:t>
      </w:r>
      <w:r w:rsidR="00776252">
        <w:t>s</w:t>
      </w:r>
      <w:r w:rsidR="00B279F1">
        <w:t>:</w:t>
      </w:r>
    </w:p>
    <w:p w14:paraId="31344FAE" w14:textId="71C560C6" w:rsidR="00B279F1" w:rsidRDefault="009B53CE" w:rsidP="009B53CE">
      <w:pPr>
        <w:pStyle w:val="Paragraph"/>
        <w:numPr>
          <w:ilvl w:val="0"/>
          <w:numId w:val="14"/>
        </w:numPr>
      </w:pPr>
      <w:r>
        <w:t xml:space="preserve">ASCII </w:t>
      </w:r>
      <w:r w:rsidR="00751444">
        <w:t xml:space="preserve">file </w:t>
      </w:r>
      <w:r>
        <w:t>(UNIX format)</w:t>
      </w:r>
      <w:r w:rsidR="006324B9">
        <w:t>.</w:t>
      </w:r>
    </w:p>
    <w:p w14:paraId="3EE19ABB" w14:textId="49D130A7" w:rsidR="00610087" w:rsidRDefault="00610087" w:rsidP="009B53CE">
      <w:pPr>
        <w:pStyle w:val="Paragraph"/>
        <w:numPr>
          <w:ilvl w:val="0"/>
          <w:numId w:val="14"/>
        </w:numPr>
      </w:pPr>
      <w:r>
        <w:t>First line is the heading</w:t>
      </w:r>
      <w:r w:rsidR="006324B9">
        <w:t>.</w:t>
      </w:r>
    </w:p>
    <w:p w14:paraId="6FF9CD93" w14:textId="05D65C21" w:rsidR="009B53CE" w:rsidRDefault="006324B9" w:rsidP="009B53CE">
      <w:pPr>
        <w:pStyle w:val="Paragraph"/>
        <w:numPr>
          <w:ilvl w:val="0"/>
          <w:numId w:val="14"/>
        </w:numPr>
      </w:pPr>
      <w:r>
        <w:t>F</w:t>
      </w:r>
      <w:r w:rsidR="009B53CE">
        <w:t>ield</w:t>
      </w:r>
      <w:r>
        <w:t>s</w:t>
      </w:r>
      <w:r w:rsidR="009B53CE">
        <w:t xml:space="preserve"> </w:t>
      </w:r>
      <w:r>
        <w:t>are</w:t>
      </w:r>
      <w:r w:rsidR="004F1524">
        <w:t xml:space="preserve"> separated by </w:t>
      </w:r>
      <w:r>
        <w:t xml:space="preserve">the </w:t>
      </w:r>
      <w:r w:rsidR="00610087">
        <w:t xml:space="preserve">comma </w:t>
      </w:r>
      <w:r w:rsidR="004F1524">
        <w:t>character “</w:t>
      </w:r>
      <w:r w:rsidR="00610087">
        <w:t>,</w:t>
      </w:r>
      <w:r w:rsidR="004F1524">
        <w:t>”</w:t>
      </w:r>
      <w:r>
        <w:t>.</w:t>
      </w:r>
    </w:p>
    <w:p w14:paraId="5D5071D8" w14:textId="3C1E8131" w:rsidR="009B53CE" w:rsidRDefault="004F1524" w:rsidP="009B53CE">
      <w:pPr>
        <w:pStyle w:val="Paragraph"/>
        <w:numPr>
          <w:ilvl w:val="0"/>
          <w:numId w:val="14"/>
        </w:numPr>
      </w:pPr>
      <w:r>
        <w:t xml:space="preserve">All </w:t>
      </w:r>
      <w:r w:rsidR="009B53CE">
        <w:t>Field</w:t>
      </w:r>
      <w:r w:rsidR="00AE1371">
        <w:t>s</w:t>
      </w:r>
      <w:r w:rsidR="009B53CE">
        <w:t xml:space="preserve"> are </w:t>
      </w:r>
      <w:r>
        <w:t xml:space="preserve">double </w:t>
      </w:r>
      <w:r w:rsidR="009B53CE">
        <w:t>quoted</w:t>
      </w:r>
      <w:r>
        <w:t xml:space="preserve"> regardless of data type (</w:t>
      </w:r>
      <w:r w:rsidR="006324B9">
        <w:t>e.g.,</w:t>
      </w:r>
      <w:r>
        <w:t xml:space="preserve"> “</w:t>
      </w:r>
      <w:r w:rsidR="00610087">
        <w:t>Olivier</w:t>
      </w:r>
      <w:r>
        <w:t>”)</w:t>
      </w:r>
      <w:r w:rsidR="006324B9">
        <w:t>.</w:t>
      </w:r>
    </w:p>
    <w:p w14:paraId="722C459B" w14:textId="639F6101" w:rsidR="00610087" w:rsidRDefault="00DD1AA2" w:rsidP="009B53CE">
      <w:pPr>
        <w:pStyle w:val="Paragraph"/>
        <w:numPr>
          <w:ilvl w:val="0"/>
          <w:numId w:val="14"/>
        </w:numPr>
      </w:pPr>
      <w:r>
        <w:t xml:space="preserve">Thousand separator </w:t>
      </w:r>
      <w:r w:rsidR="00345783">
        <w:t>is not</w:t>
      </w:r>
      <w:r>
        <w:t xml:space="preserve"> use</w:t>
      </w:r>
      <w:r w:rsidR="00E4229A">
        <w:t>d</w:t>
      </w:r>
      <w:r>
        <w:t xml:space="preserve"> in field</w:t>
      </w:r>
      <w:r w:rsidR="00776252">
        <w:t>s</w:t>
      </w:r>
      <w:r>
        <w:t xml:space="preserve"> with FLOAT data type</w:t>
      </w:r>
      <w:r w:rsidR="006324B9">
        <w:t>.</w:t>
      </w:r>
    </w:p>
    <w:p w14:paraId="23CCF29E" w14:textId="4DADD1E7" w:rsidR="009B53CE" w:rsidRDefault="00DD1AA2" w:rsidP="00776252">
      <w:pPr>
        <w:pStyle w:val="Paragraph"/>
        <w:numPr>
          <w:ilvl w:val="0"/>
          <w:numId w:val="14"/>
        </w:numPr>
      </w:pPr>
      <w:r>
        <w:t>Decimal</w:t>
      </w:r>
      <w:r w:rsidRPr="00751444">
        <w:t xml:space="preserve"> point</w:t>
      </w:r>
      <w:r>
        <w:t xml:space="preserve"> “.” </w:t>
      </w:r>
      <w:r w:rsidR="006324B9">
        <w:t>is</w:t>
      </w:r>
      <w:r>
        <w:t xml:space="preserve"> use</w:t>
      </w:r>
      <w:r w:rsidR="00E4229A">
        <w:t>d</w:t>
      </w:r>
      <w:r>
        <w:t xml:space="preserve"> in field</w:t>
      </w:r>
      <w:r w:rsidR="006324B9">
        <w:t>s</w:t>
      </w:r>
      <w:r>
        <w:t xml:space="preserve"> with FLOAT data type as decimal mark</w:t>
      </w:r>
      <w:r w:rsidR="006324B9">
        <w:t>.</w:t>
      </w:r>
    </w:p>
    <w:p w14:paraId="49593B4F" w14:textId="77777777" w:rsidR="00776252" w:rsidRDefault="00776252" w:rsidP="00776252">
      <w:pPr>
        <w:pStyle w:val="Paragraph"/>
      </w:pPr>
    </w:p>
    <w:p w14:paraId="08844EB3" w14:textId="77777777" w:rsidR="00B279F1" w:rsidRPr="00B279F1" w:rsidRDefault="00B279F1">
      <w:pPr>
        <w:pStyle w:val="Paragraph"/>
        <w:rPr>
          <w:b/>
          <w:u w:val="single"/>
        </w:rPr>
      </w:pPr>
      <w:r w:rsidRPr="00B279F1">
        <w:rPr>
          <w:b/>
          <w:u w:val="single"/>
        </w:rPr>
        <w:t>CUSTOMER.</w:t>
      </w:r>
      <w:r>
        <w:rPr>
          <w:b/>
          <w:u w:val="single"/>
        </w:rPr>
        <w:t>CSV</w:t>
      </w:r>
      <w:r w:rsidR="002E303A">
        <w:rPr>
          <w:b/>
          <w:u w:val="single"/>
        </w:rPr>
        <w:t xml:space="preserve"> (contain </w:t>
      </w:r>
      <w:r w:rsidR="00AE25CD">
        <w:rPr>
          <w:b/>
          <w:u w:val="single"/>
        </w:rPr>
        <w:t xml:space="preserve">approximately </w:t>
      </w:r>
      <w:r w:rsidR="002E303A">
        <w:rPr>
          <w:b/>
          <w:u w:val="single"/>
        </w:rPr>
        <w:t>500k customer)</w:t>
      </w:r>
    </w:p>
    <w:tbl>
      <w:tblPr>
        <w:tblW w:w="6015" w:type="dxa"/>
        <w:tblBorders>
          <w:top w:val="single" w:sz="12" w:space="0" w:color="244061" w:themeColor="accent1" w:themeShade="80"/>
          <w:left w:val="single" w:sz="12" w:space="0" w:color="244061" w:themeColor="accent1" w:themeShade="80"/>
          <w:bottom w:val="single" w:sz="12" w:space="0" w:color="244061" w:themeColor="accent1" w:themeShade="80"/>
          <w:right w:val="single" w:sz="12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3135"/>
        <w:gridCol w:w="2880"/>
      </w:tblGrid>
      <w:tr w:rsidR="00427101" w:rsidRPr="00AC1CAC" w14:paraId="3A15AC51" w14:textId="77777777" w:rsidTr="00427101">
        <w:tc>
          <w:tcPr>
            <w:tcW w:w="3135" w:type="dxa"/>
            <w:shd w:val="clear" w:color="auto" w:fill="DBE5F1" w:themeFill="accent1" w:themeFillTint="33"/>
          </w:tcPr>
          <w:p w14:paraId="56CBDE73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Columns</w:t>
            </w:r>
          </w:p>
        </w:tc>
        <w:tc>
          <w:tcPr>
            <w:tcW w:w="2880" w:type="dxa"/>
            <w:shd w:val="clear" w:color="auto" w:fill="DBE5F1" w:themeFill="accent1" w:themeFillTint="33"/>
          </w:tcPr>
          <w:p w14:paraId="6621CF2C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Type</w:t>
            </w:r>
          </w:p>
        </w:tc>
      </w:tr>
      <w:tr w:rsidR="00427101" w:rsidRPr="00834DE8" w14:paraId="6916A012" w14:textId="77777777" w:rsidTr="00427101">
        <w:tc>
          <w:tcPr>
            <w:tcW w:w="3135" w:type="dxa"/>
          </w:tcPr>
          <w:p w14:paraId="6C807764" w14:textId="77777777" w:rsidR="00427101" w:rsidRDefault="00427101" w:rsidP="00427101">
            <w:pPr>
              <w:pStyle w:val="Paragraph"/>
            </w:pPr>
            <w:r>
              <w:t>CUSTOMER_CODE</w:t>
            </w:r>
          </w:p>
        </w:tc>
        <w:tc>
          <w:tcPr>
            <w:tcW w:w="2880" w:type="dxa"/>
          </w:tcPr>
          <w:p w14:paraId="17711A9C" w14:textId="77777777" w:rsidR="00427101" w:rsidRDefault="00427101" w:rsidP="00427101">
            <w:pPr>
              <w:pStyle w:val="Paragraph"/>
            </w:pPr>
            <w:r>
              <w:t>CHAR(30)</w:t>
            </w:r>
          </w:p>
        </w:tc>
      </w:tr>
      <w:tr w:rsidR="00427101" w:rsidRPr="00834DE8" w14:paraId="4AE1F080" w14:textId="77777777" w:rsidTr="00427101">
        <w:tc>
          <w:tcPr>
            <w:tcW w:w="3135" w:type="dxa"/>
          </w:tcPr>
          <w:p w14:paraId="2407C4BB" w14:textId="77777777" w:rsidR="00427101" w:rsidRPr="00B279F1" w:rsidRDefault="00427101" w:rsidP="00427101">
            <w:pPr>
              <w:pStyle w:val="Paragraph"/>
              <w:rPr>
                <w:b/>
              </w:rPr>
            </w:pPr>
            <w:r>
              <w:t>FIRSTNAME</w:t>
            </w:r>
          </w:p>
        </w:tc>
        <w:tc>
          <w:tcPr>
            <w:tcW w:w="2880" w:type="dxa"/>
          </w:tcPr>
          <w:p w14:paraId="59130CE1" w14:textId="77777777" w:rsidR="00427101" w:rsidRDefault="00427101" w:rsidP="00427101">
            <w:pPr>
              <w:pStyle w:val="Paragraph"/>
            </w:pPr>
            <w:r>
              <w:t>CHAR(100)</w:t>
            </w:r>
          </w:p>
        </w:tc>
      </w:tr>
      <w:tr w:rsidR="00427101" w:rsidRPr="00834DE8" w14:paraId="0FCEB767" w14:textId="77777777" w:rsidTr="00427101">
        <w:tc>
          <w:tcPr>
            <w:tcW w:w="3135" w:type="dxa"/>
          </w:tcPr>
          <w:p w14:paraId="58D43364" w14:textId="77777777" w:rsidR="00427101" w:rsidRDefault="00427101" w:rsidP="00427101">
            <w:pPr>
              <w:pStyle w:val="Paragraph"/>
            </w:pPr>
            <w:r>
              <w:t>LASTNAME</w:t>
            </w:r>
          </w:p>
        </w:tc>
        <w:tc>
          <w:tcPr>
            <w:tcW w:w="2880" w:type="dxa"/>
          </w:tcPr>
          <w:p w14:paraId="5FC47BD0" w14:textId="77777777" w:rsidR="00427101" w:rsidRDefault="00427101" w:rsidP="00427101">
            <w:pPr>
              <w:pStyle w:val="Paragraph"/>
            </w:pPr>
            <w:r>
              <w:t>CHAR(100)</w:t>
            </w:r>
          </w:p>
        </w:tc>
      </w:tr>
    </w:tbl>
    <w:p w14:paraId="085E9FEC" w14:textId="77777777" w:rsidR="00427101" w:rsidRDefault="00427101">
      <w:pPr>
        <w:pStyle w:val="Paragraph"/>
      </w:pPr>
    </w:p>
    <w:p w14:paraId="1BD91047" w14:textId="77777777" w:rsidR="00776252" w:rsidRDefault="00776252">
      <w:pPr>
        <w:pStyle w:val="Paragraph"/>
      </w:pPr>
    </w:p>
    <w:p w14:paraId="3129C85F" w14:textId="77777777" w:rsidR="00B279F1" w:rsidRPr="00427101" w:rsidRDefault="00B279F1">
      <w:pPr>
        <w:pStyle w:val="Paragraph"/>
        <w:rPr>
          <w:b/>
          <w:u w:val="single"/>
        </w:rPr>
      </w:pPr>
      <w:r w:rsidRPr="00B279F1">
        <w:rPr>
          <w:b/>
          <w:u w:val="single"/>
        </w:rPr>
        <w:t>INVOICE.CSV</w:t>
      </w:r>
      <w:r w:rsidR="002E303A">
        <w:rPr>
          <w:b/>
          <w:u w:val="single"/>
        </w:rPr>
        <w:t xml:space="preserve"> (contain </w:t>
      </w:r>
      <w:r w:rsidR="00AE25CD">
        <w:rPr>
          <w:b/>
          <w:u w:val="single"/>
        </w:rPr>
        <w:t xml:space="preserve">approximately </w:t>
      </w:r>
      <w:r w:rsidR="002E303A">
        <w:rPr>
          <w:b/>
          <w:u w:val="single"/>
        </w:rPr>
        <w:t>1 million invoices)</w:t>
      </w:r>
    </w:p>
    <w:tbl>
      <w:tblPr>
        <w:tblW w:w="6015" w:type="dxa"/>
        <w:tblBorders>
          <w:top w:val="single" w:sz="12" w:space="0" w:color="244061" w:themeColor="accent1" w:themeShade="80"/>
          <w:left w:val="single" w:sz="12" w:space="0" w:color="244061" w:themeColor="accent1" w:themeShade="80"/>
          <w:bottom w:val="single" w:sz="12" w:space="0" w:color="244061" w:themeColor="accent1" w:themeShade="80"/>
          <w:right w:val="single" w:sz="12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3135"/>
        <w:gridCol w:w="2880"/>
      </w:tblGrid>
      <w:tr w:rsidR="00427101" w:rsidRPr="009C584B" w14:paraId="6131109E" w14:textId="77777777" w:rsidTr="002D2D10">
        <w:tc>
          <w:tcPr>
            <w:tcW w:w="3135" w:type="dxa"/>
            <w:shd w:val="clear" w:color="auto" w:fill="DBE5F1" w:themeFill="accent1" w:themeFillTint="33"/>
          </w:tcPr>
          <w:p w14:paraId="2AF8C1B9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Columns</w:t>
            </w:r>
          </w:p>
        </w:tc>
        <w:tc>
          <w:tcPr>
            <w:tcW w:w="2880" w:type="dxa"/>
            <w:shd w:val="clear" w:color="auto" w:fill="DBE5F1" w:themeFill="accent1" w:themeFillTint="33"/>
          </w:tcPr>
          <w:p w14:paraId="242CAE8D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Type</w:t>
            </w:r>
          </w:p>
        </w:tc>
      </w:tr>
      <w:tr w:rsidR="00427101" w14:paraId="4694091D" w14:textId="77777777" w:rsidTr="002D2D10">
        <w:tc>
          <w:tcPr>
            <w:tcW w:w="3135" w:type="dxa"/>
          </w:tcPr>
          <w:p w14:paraId="32575C7C" w14:textId="77777777" w:rsidR="00427101" w:rsidRDefault="00427101" w:rsidP="00427101">
            <w:pPr>
              <w:pStyle w:val="Paragraph"/>
            </w:pPr>
            <w:r>
              <w:t>CUSTOMER_CODE</w:t>
            </w:r>
          </w:p>
        </w:tc>
        <w:tc>
          <w:tcPr>
            <w:tcW w:w="2880" w:type="dxa"/>
          </w:tcPr>
          <w:p w14:paraId="5C83C7C7" w14:textId="77777777" w:rsidR="00427101" w:rsidRDefault="00427101" w:rsidP="00427101">
            <w:pPr>
              <w:pStyle w:val="Paragraph"/>
            </w:pPr>
            <w:r>
              <w:t>CHAR(30)</w:t>
            </w:r>
          </w:p>
        </w:tc>
      </w:tr>
      <w:tr w:rsidR="00427101" w14:paraId="30B4CFEE" w14:textId="77777777" w:rsidTr="002D2D10">
        <w:tc>
          <w:tcPr>
            <w:tcW w:w="3135" w:type="dxa"/>
          </w:tcPr>
          <w:p w14:paraId="382E85FC" w14:textId="77777777" w:rsidR="00427101" w:rsidRPr="00B279F1" w:rsidRDefault="00427101" w:rsidP="00427101">
            <w:pPr>
              <w:pStyle w:val="Paragraph"/>
              <w:rPr>
                <w:b/>
              </w:rPr>
            </w:pPr>
            <w:r>
              <w:t>INVOICE_CODE</w:t>
            </w:r>
          </w:p>
        </w:tc>
        <w:tc>
          <w:tcPr>
            <w:tcW w:w="2880" w:type="dxa"/>
          </w:tcPr>
          <w:p w14:paraId="6BD6F653" w14:textId="77777777" w:rsidR="00427101" w:rsidRDefault="00427101" w:rsidP="00427101">
            <w:pPr>
              <w:pStyle w:val="Paragraph"/>
            </w:pPr>
            <w:r>
              <w:t>CHAR(30)</w:t>
            </w:r>
          </w:p>
        </w:tc>
      </w:tr>
      <w:tr w:rsidR="00427101" w14:paraId="292FEFA3" w14:textId="77777777" w:rsidTr="002D2D10">
        <w:tc>
          <w:tcPr>
            <w:tcW w:w="3135" w:type="dxa"/>
          </w:tcPr>
          <w:p w14:paraId="2399A804" w14:textId="77777777" w:rsidR="00427101" w:rsidRDefault="00427101" w:rsidP="00427101">
            <w:pPr>
              <w:pStyle w:val="Paragraph"/>
            </w:pPr>
            <w:r>
              <w:t>AMOUNT</w:t>
            </w:r>
          </w:p>
        </w:tc>
        <w:tc>
          <w:tcPr>
            <w:tcW w:w="2880" w:type="dxa"/>
          </w:tcPr>
          <w:p w14:paraId="58CF7107" w14:textId="77777777" w:rsidR="00427101" w:rsidRDefault="00427101" w:rsidP="00427101">
            <w:pPr>
              <w:pStyle w:val="Paragraph"/>
            </w:pPr>
            <w:r>
              <w:t>FLOAT</w:t>
            </w:r>
          </w:p>
        </w:tc>
      </w:tr>
      <w:tr w:rsidR="00427101" w14:paraId="271FE261" w14:textId="77777777" w:rsidTr="002D2D10">
        <w:tc>
          <w:tcPr>
            <w:tcW w:w="3135" w:type="dxa"/>
          </w:tcPr>
          <w:p w14:paraId="2F090EBE" w14:textId="77777777" w:rsidR="00427101" w:rsidRDefault="00427101" w:rsidP="00427101">
            <w:pPr>
              <w:pStyle w:val="Paragraph"/>
            </w:pPr>
            <w:r>
              <w:t>DATE</w:t>
            </w:r>
          </w:p>
        </w:tc>
        <w:tc>
          <w:tcPr>
            <w:tcW w:w="2880" w:type="dxa"/>
          </w:tcPr>
          <w:p w14:paraId="0987504A" w14:textId="77777777" w:rsidR="00427101" w:rsidRDefault="00427101" w:rsidP="00427101">
            <w:pPr>
              <w:pStyle w:val="Paragraph"/>
            </w:pPr>
            <w:r>
              <w:t>DATE</w:t>
            </w:r>
          </w:p>
        </w:tc>
      </w:tr>
    </w:tbl>
    <w:p w14:paraId="0D3C5F42" w14:textId="77777777" w:rsidR="00427101" w:rsidRDefault="00427101">
      <w:pPr>
        <w:pStyle w:val="Paragraph"/>
      </w:pPr>
    </w:p>
    <w:p w14:paraId="5B503064" w14:textId="77777777" w:rsidR="00776252" w:rsidRDefault="00776252">
      <w:pPr>
        <w:pStyle w:val="Paragraph"/>
      </w:pPr>
    </w:p>
    <w:p w14:paraId="4BF20A70" w14:textId="77777777" w:rsidR="00776252" w:rsidRDefault="00776252">
      <w:pPr>
        <w:pStyle w:val="Paragraph"/>
      </w:pPr>
    </w:p>
    <w:p w14:paraId="62A358DA" w14:textId="77777777" w:rsidR="00776252" w:rsidRDefault="00776252">
      <w:pPr>
        <w:pStyle w:val="Paragraph"/>
      </w:pPr>
    </w:p>
    <w:p w14:paraId="601F2D68" w14:textId="77777777" w:rsidR="00B279F1" w:rsidRPr="002E303A" w:rsidRDefault="002E303A">
      <w:pPr>
        <w:pStyle w:val="Paragraph"/>
        <w:rPr>
          <w:b/>
          <w:u w:val="single"/>
        </w:rPr>
      </w:pPr>
      <w:r w:rsidRPr="002E303A">
        <w:rPr>
          <w:b/>
          <w:u w:val="single"/>
        </w:rPr>
        <w:t>INVOICE_ITEM.CSV</w:t>
      </w:r>
      <w:r>
        <w:rPr>
          <w:b/>
          <w:u w:val="single"/>
        </w:rPr>
        <w:t xml:space="preserve"> (contain </w:t>
      </w:r>
      <w:r w:rsidR="00AE25CD">
        <w:rPr>
          <w:b/>
          <w:u w:val="single"/>
        </w:rPr>
        <w:t xml:space="preserve">approximately </w:t>
      </w:r>
      <w:r w:rsidR="0064519D">
        <w:rPr>
          <w:b/>
          <w:u w:val="single"/>
        </w:rPr>
        <w:t>5</w:t>
      </w:r>
      <w:r>
        <w:rPr>
          <w:b/>
          <w:u w:val="single"/>
        </w:rPr>
        <w:t xml:space="preserve"> million invoice item</w:t>
      </w:r>
      <w:r w:rsidR="00AE25CD">
        <w:rPr>
          <w:b/>
          <w:u w:val="single"/>
        </w:rPr>
        <w:t>s</w:t>
      </w:r>
      <w:r>
        <w:rPr>
          <w:b/>
          <w:u w:val="single"/>
        </w:rPr>
        <w:t>)</w:t>
      </w:r>
    </w:p>
    <w:tbl>
      <w:tblPr>
        <w:tblW w:w="6015" w:type="dxa"/>
        <w:tblBorders>
          <w:top w:val="single" w:sz="12" w:space="0" w:color="244061" w:themeColor="accent1" w:themeShade="80"/>
          <w:left w:val="single" w:sz="12" w:space="0" w:color="244061" w:themeColor="accent1" w:themeShade="80"/>
          <w:bottom w:val="single" w:sz="12" w:space="0" w:color="244061" w:themeColor="accent1" w:themeShade="80"/>
          <w:right w:val="single" w:sz="12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3135"/>
        <w:gridCol w:w="2880"/>
      </w:tblGrid>
      <w:tr w:rsidR="00427101" w:rsidRPr="009C584B" w14:paraId="037AA32B" w14:textId="77777777" w:rsidTr="002D2D10">
        <w:tc>
          <w:tcPr>
            <w:tcW w:w="3135" w:type="dxa"/>
            <w:shd w:val="clear" w:color="auto" w:fill="DBE5F1" w:themeFill="accent1" w:themeFillTint="33"/>
          </w:tcPr>
          <w:p w14:paraId="271DE518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Columns</w:t>
            </w:r>
          </w:p>
        </w:tc>
        <w:tc>
          <w:tcPr>
            <w:tcW w:w="2880" w:type="dxa"/>
            <w:shd w:val="clear" w:color="auto" w:fill="DBE5F1" w:themeFill="accent1" w:themeFillTint="33"/>
          </w:tcPr>
          <w:p w14:paraId="40EA9C4A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Type</w:t>
            </w:r>
          </w:p>
        </w:tc>
      </w:tr>
      <w:tr w:rsidR="00427101" w14:paraId="2620C4A7" w14:textId="77777777" w:rsidTr="002D2D10">
        <w:tc>
          <w:tcPr>
            <w:tcW w:w="3135" w:type="dxa"/>
          </w:tcPr>
          <w:p w14:paraId="12D26BC3" w14:textId="77777777" w:rsidR="00427101" w:rsidRDefault="00427101" w:rsidP="00427101">
            <w:pPr>
              <w:pStyle w:val="Paragraph"/>
            </w:pPr>
            <w:r>
              <w:t>INVOICE_CODE</w:t>
            </w:r>
          </w:p>
        </w:tc>
        <w:tc>
          <w:tcPr>
            <w:tcW w:w="2880" w:type="dxa"/>
          </w:tcPr>
          <w:p w14:paraId="2D7CC1BA" w14:textId="77777777" w:rsidR="00427101" w:rsidRDefault="00427101" w:rsidP="00427101">
            <w:pPr>
              <w:pStyle w:val="Paragraph"/>
            </w:pPr>
            <w:r>
              <w:t>CHAR(30)</w:t>
            </w:r>
          </w:p>
        </w:tc>
      </w:tr>
      <w:tr w:rsidR="00427101" w14:paraId="53383398" w14:textId="77777777" w:rsidTr="002D2D10">
        <w:tc>
          <w:tcPr>
            <w:tcW w:w="3135" w:type="dxa"/>
          </w:tcPr>
          <w:p w14:paraId="52250A77" w14:textId="77777777" w:rsidR="00427101" w:rsidRPr="00B279F1" w:rsidRDefault="00427101" w:rsidP="00427101">
            <w:pPr>
              <w:pStyle w:val="Paragraph"/>
              <w:rPr>
                <w:b/>
              </w:rPr>
            </w:pPr>
            <w:r>
              <w:t>ITEM_CODE</w:t>
            </w:r>
          </w:p>
        </w:tc>
        <w:tc>
          <w:tcPr>
            <w:tcW w:w="2880" w:type="dxa"/>
          </w:tcPr>
          <w:p w14:paraId="720F623A" w14:textId="77777777" w:rsidR="00427101" w:rsidRDefault="00427101" w:rsidP="00427101">
            <w:pPr>
              <w:pStyle w:val="Paragraph"/>
            </w:pPr>
            <w:r>
              <w:t>CHAR(30)</w:t>
            </w:r>
          </w:p>
        </w:tc>
      </w:tr>
      <w:tr w:rsidR="00427101" w14:paraId="1FDACDC9" w14:textId="77777777" w:rsidTr="002D2D10">
        <w:tc>
          <w:tcPr>
            <w:tcW w:w="3135" w:type="dxa"/>
          </w:tcPr>
          <w:p w14:paraId="2E20370B" w14:textId="77777777" w:rsidR="00427101" w:rsidRDefault="00427101" w:rsidP="00427101">
            <w:pPr>
              <w:pStyle w:val="Paragraph"/>
            </w:pPr>
            <w:r>
              <w:t>AMOUNT</w:t>
            </w:r>
          </w:p>
        </w:tc>
        <w:tc>
          <w:tcPr>
            <w:tcW w:w="2880" w:type="dxa"/>
          </w:tcPr>
          <w:p w14:paraId="24EC7F42" w14:textId="77777777" w:rsidR="00427101" w:rsidRDefault="00427101" w:rsidP="00427101">
            <w:pPr>
              <w:pStyle w:val="Paragraph"/>
            </w:pPr>
            <w:r>
              <w:t>FLOAT</w:t>
            </w:r>
          </w:p>
        </w:tc>
      </w:tr>
      <w:tr w:rsidR="00427101" w14:paraId="47A2542E" w14:textId="77777777" w:rsidTr="002D2D10">
        <w:tc>
          <w:tcPr>
            <w:tcW w:w="3135" w:type="dxa"/>
          </w:tcPr>
          <w:p w14:paraId="28156473" w14:textId="77777777" w:rsidR="00427101" w:rsidRDefault="00427101" w:rsidP="00427101">
            <w:pPr>
              <w:pStyle w:val="Paragraph"/>
            </w:pPr>
            <w:r>
              <w:t>QUANTITY</w:t>
            </w:r>
          </w:p>
        </w:tc>
        <w:tc>
          <w:tcPr>
            <w:tcW w:w="2880" w:type="dxa"/>
          </w:tcPr>
          <w:p w14:paraId="57BB4DBE" w14:textId="77777777" w:rsidR="00427101" w:rsidRDefault="00427101" w:rsidP="00427101">
            <w:pPr>
              <w:pStyle w:val="Paragraph"/>
            </w:pPr>
            <w:r>
              <w:t>INTEGER</w:t>
            </w:r>
          </w:p>
        </w:tc>
      </w:tr>
    </w:tbl>
    <w:p w14:paraId="3984409A" w14:textId="77777777" w:rsidR="00427101" w:rsidRDefault="00427101">
      <w:pPr>
        <w:pStyle w:val="Paragraph"/>
      </w:pPr>
    </w:p>
    <w:p w14:paraId="21AF3042" w14:textId="77777777" w:rsidR="00427101" w:rsidRDefault="00427101">
      <w:pPr>
        <w:pStyle w:val="Paragraph"/>
      </w:pPr>
    </w:p>
    <w:p w14:paraId="58DB256C" w14:textId="77777777" w:rsidR="00DC1ED7" w:rsidRDefault="009B53CE">
      <w:pPr>
        <w:pStyle w:val="Paragraph"/>
        <w:rPr>
          <w:b/>
          <w:u w:val="single"/>
        </w:rPr>
      </w:pPr>
      <w:r w:rsidRPr="009B53CE">
        <w:rPr>
          <w:b/>
          <w:u w:val="single"/>
        </w:rPr>
        <w:t>Example:</w:t>
      </w:r>
    </w:p>
    <w:p w14:paraId="6A378B14" w14:textId="60875FD8" w:rsidR="0064519D" w:rsidRDefault="0064519D">
      <w:pPr>
        <w:pStyle w:val="Paragraph"/>
      </w:pPr>
      <w:r>
        <w:t xml:space="preserve">The following example </w:t>
      </w:r>
      <w:r w:rsidR="00AE1371">
        <w:t>shows</w:t>
      </w:r>
      <w:r w:rsidR="00751444">
        <w:t xml:space="preserve"> </w:t>
      </w:r>
      <w:r>
        <w:t xml:space="preserve">two customers, </w:t>
      </w:r>
      <w:r w:rsidR="006A2E0A">
        <w:t>Maria</w:t>
      </w:r>
      <w:r>
        <w:t xml:space="preserve"> (CUSTOMER_CODE=</w:t>
      </w:r>
      <w:r w:rsidRPr="0064519D">
        <w:t xml:space="preserve"> CUST0000010231</w:t>
      </w:r>
      <w:r>
        <w:t xml:space="preserve">) </w:t>
      </w:r>
      <w:r w:rsidR="00751444">
        <w:t xml:space="preserve">with </w:t>
      </w:r>
      <w:r>
        <w:t xml:space="preserve">two invoices for Jan and Feb 2016, </w:t>
      </w:r>
      <w:r w:rsidR="006324B9">
        <w:t>and</w:t>
      </w:r>
      <w:r>
        <w:t xml:space="preserve"> </w:t>
      </w:r>
      <w:r w:rsidR="006A2E0A">
        <w:t>George</w:t>
      </w:r>
      <w:r>
        <w:t xml:space="preserve"> (CUSTOMER_CODE=</w:t>
      </w:r>
      <w:r w:rsidRPr="0064519D">
        <w:t xml:space="preserve"> CUST0000010235</w:t>
      </w:r>
      <w:r>
        <w:t xml:space="preserve">) </w:t>
      </w:r>
      <w:r w:rsidR="006324B9">
        <w:t xml:space="preserve">with </w:t>
      </w:r>
      <w:r>
        <w:t>only one invoice for Jan 2016.</w:t>
      </w:r>
    </w:p>
    <w:p w14:paraId="6FDF7F37" w14:textId="77777777" w:rsidR="0064519D" w:rsidRPr="0064519D" w:rsidRDefault="0064519D">
      <w:pPr>
        <w:pStyle w:val="Paragraph"/>
      </w:pPr>
    </w:p>
    <w:p w14:paraId="6C2051F8" w14:textId="77777777" w:rsidR="00DC1ED7" w:rsidRPr="009B53CE" w:rsidRDefault="00DC1ED7">
      <w:pPr>
        <w:pStyle w:val="Paragraph"/>
        <w:rPr>
          <w:b/>
          <w:u w:val="single"/>
        </w:rPr>
      </w:pPr>
      <w:r>
        <w:rPr>
          <w:b/>
          <w:u w:val="single"/>
        </w:rPr>
        <w:t>CUSTOMER.CSV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0"/>
      </w:tblGrid>
      <w:tr w:rsidR="00DC1ED7" w14:paraId="3FF9310E" w14:textId="77777777" w:rsidTr="00DC1ED7">
        <w:tc>
          <w:tcPr>
            <w:tcW w:w="9006" w:type="dxa"/>
          </w:tcPr>
          <w:p w14:paraId="2EF59400" w14:textId="77777777" w:rsidR="00610087" w:rsidRDefault="0061008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“CUSTOMER_CODE”,”FIRSTNAME”,”LASTNAME”</w:t>
            </w:r>
          </w:p>
          <w:p w14:paraId="1E3B960D" w14:textId="77777777" w:rsidR="00DC1ED7" w:rsidRDefault="00DC1ED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</w:t>
            </w:r>
            <w:r w:rsidR="004F1524">
              <w:rPr>
                <w:rFonts w:ascii="Courier New" w:hAnsi="Courier New" w:cs="Courier New"/>
              </w:rPr>
              <w:t>00000</w:t>
            </w:r>
            <w:r>
              <w:rPr>
                <w:rFonts w:ascii="Courier New" w:hAnsi="Courier New" w:cs="Courier New"/>
              </w:rPr>
              <w:t>10231”</w:t>
            </w:r>
            <w:r w:rsidR="00610087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>”</w:t>
            </w:r>
            <w:r w:rsidR="006A2E0A">
              <w:rPr>
                <w:rFonts w:ascii="Courier New" w:hAnsi="Courier New" w:cs="Courier New"/>
              </w:rPr>
              <w:t>Maria</w:t>
            </w:r>
            <w:r>
              <w:rPr>
                <w:rFonts w:ascii="Courier New" w:hAnsi="Courier New" w:cs="Courier New"/>
              </w:rPr>
              <w:t>”,”</w:t>
            </w:r>
            <w:r w:rsidR="006A2E0A">
              <w:rPr>
                <w:rFonts w:ascii="Courier New" w:hAnsi="Courier New" w:cs="Courier New"/>
              </w:rPr>
              <w:t>Alba</w:t>
            </w:r>
            <w:r>
              <w:rPr>
                <w:rFonts w:ascii="Courier New" w:hAnsi="Courier New" w:cs="Courier New"/>
              </w:rPr>
              <w:t>”</w:t>
            </w:r>
          </w:p>
          <w:p w14:paraId="6EF8203A" w14:textId="77777777" w:rsidR="00DC1ED7" w:rsidRPr="00DC1ED7" w:rsidRDefault="00DC1ED7" w:rsidP="006A2E0A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</w:t>
            </w:r>
            <w:r w:rsidR="004F1524">
              <w:rPr>
                <w:rFonts w:ascii="Courier New" w:hAnsi="Courier New" w:cs="Courier New"/>
              </w:rPr>
              <w:t>00000</w:t>
            </w:r>
            <w:r>
              <w:rPr>
                <w:rFonts w:ascii="Courier New" w:hAnsi="Courier New" w:cs="Courier New"/>
              </w:rPr>
              <w:t>10235”,”</w:t>
            </w:r>
            <w:r w:rsidR="006A2E0A">
              <w:rPr>
                <w:rFonts w:ascii="Courier New" w:hAnsi="Courier New" w:cs="Courier New"/>
              </w:rPr>
              <w:t>George</w:t>
            </w:r>
            <w:r>
              <w:rPr>
                <w:rFonts w:ascii="Courier New" w:hAnsi="Courier New" w:cs="Courier New"/>
              </w:rPr>
              <w:t>”,”</w:t>
            </w:r>
            <w:r w:rsidR="006A2E0A">
              <w:rPr>
                <w:rFonts w:ascii="Courier New" w:hAnsi="Courier New" w:cs="Courier New"/>
              </w:rPr>
              <w:t>Lucas</w:t>
            </w:r>
            <w:r>
              <w:rPr>
                <w:rFonts w:ascii="Courier New" w:hAnsi="Courier New" w:cs="Courier New"/>
              </w:rPr>
              <w:t>”</w:t>
            </w:r>
          </w:p>
        </w:tc>
      </w:tr>
    </w:tbl>
    <w:p w14:paraId="55DBB3C9" w14:textId="77777777" w:rsidR="009B53CE" w:rsidRDefault="009B53CE">
      <w:pPr>
        <w:pStyle w:val="Paragraph"/>
      </w:pPr>
    </w:p>
    <w:p w14:paraId="688D0DB8" w14:textId="77777777" w:rsidR="004F1524" w:rsidRPr="004F1524" w:rsidRDefault="004F1524">
      <w:pPr>
        <w:pStyle w:val="Paragraph"/>
        <w:rPr>
          <w:b/>
          <w:u w:val="single"/>
        </w:rPr>
      </w:pPr>
      <w:r w:rsidRPr="004F1524">
        <w:rPr>
          <w:b/>
          <w:u w:val="single"/>
        </w:rPr>
        <w:t>INVOICE.CSV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0"/>
      </w:tblGrid>
      <w:tr w:rsidR="004F1524" w14:paraId="4938BD5E" w14:textId="77777777" w:rsidTr="004F1524">
        <w:tc>
          <w:tcPr>
            <w:tcW w:w="9006" w:type="dxa"/>
          </w:tcPr>
          <w:p w14:paraId="065434AC" w14:textId="77777777" w:rsidR="00610087" w:rsidRDefault="00610087" w:rsidP="0061008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“CUSTOMER_CODE”,”INVOICE_CODE”,”AMOUNT”</w:t>
            </w:r>
            <w:r w:rsidR="00DD1AA2">
              <w:rPr>
                <w:rFonts w:ascii="Courier New" w:hAnsi="Courier New" w:cs="Courier New"/>
              </w:rPr>
              <w:t>,”DATE”</w:t>
            </w:r>
          </w:p>
          <w:p w14:paraId="67756261" w14:textId="77777777" w:rsidR="004F1524" w:rsidRDefault="004F1524" w:rsidP="0061008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“CUST0000010231”,”IN0000001”,”105.50”</w:t>
            </w:r>
            <w:r w:rsidR="00DD1AA2">
              <w:rPr>
                <w:rFonts w:ascii="Courier New" w:hAnsi="Courier New" w:cs="Courier New"/>
              </w:rPr>
              <w:t>,”01-Jan-2016”</w:t>
            </w:r>
          </w:p>
          <w:p w14:paraId="1D4C1069" w14:textId="77777777" w:rsidR="004F1524" w:rsidRDefault="00DD1AA2" w:rsidP="004F1524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“CUST0000010235”,”IN0000002</w:t>
            </w:r>
            <w:r w:rsidR="0064519D">
              <w:rPr>
                <w:rFonts w:ascii="Courier New" w:hAnsi="Courier New" w:cs="Courier New"/>
              </w:rPr>
              <w:t>”,”186.53</w:t>
            </w:r>
            <w:r w:rsidR="004F1524">
              <w:rPr>
                <w:rFonts w:ascii="Courier New" w:hAnsi="Courier New" w:cs="Courier New"/>
              </w:rPr>
              <w:t>”</w:t>
            </w:r>
            <w:r>
              <w:rPr>
                <w:rFonts w:ascii="Courier New" w:hAnsi="Courier New" w:cs="Courier New"/>
              </w:rPr>
              <w:t>,”01-Jan-2016”</w:t>
            </w:r>
          </w:p>
          <w:p w14:paraId="0A1E5893" w14:textId="77777777" w:rsidR="0064519D" w:rsidRPr="0064519D" w:rsidRDefault="0064519D" w:rsidP="004F1524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“CUST0000010231”,”IN0000003”,”114.14”,”01-Feb-2016”</w:t>
            </w:r>
          </w:p>
        </w:tc>
      </w:tr>
    </w:tbl>
    <w:p w14:paraId="20C5A14F" w14:textId="77777777" w:rsidR="004F1524" w:rsidRDefault="004F1524">
      <w:pPr>
        <w:pStyle w:val="Paragraph"/>
      </w:pPr>
    </w:p>
    <w:p w14:paraId="58CA053A" w14:textId="77777777" w:rsidR="004F1524" w:rsidRPr="004F1524" w:rsidRDefault="004F1524">
      <w:pPr>
        <w:pStyle w:val="Paragraph"/>
        <w:rPr>
          <w:b/>
          <w:u w:val="single"/>
        </w:rPr>
      </w:pPr>
      <w:r w:rsidRPr="004F1524">
        <w:rPr>
          <w:b/>
          <w:u w:val="single"/>
        </w:rPr>
        <w:t>INVOICE_ITEM.CSV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0"/>
      </w:tblGrid>
      <w:tr w:rsidR="004F1524" w14:paraId="0E62C94B" w14:textId="77777777" w:rsidTr="004F1524">
        <w:tc>
          <w:tcPr>
            <w:tcW w:w="9006" w:type="dxa"/>
          </w:tcPr>
          <w:p w14:paraId="59375E61" w14:textId="77777777" w:rsidR="00DD1AA2" w:rsidRDefault="00DD1AA2" w:rsidP="0061008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“INVOICE_CODE”,”ITEM_CODE”,”AMOUNT”,”QUANTITY”</w:t>
            </w:r>
          </w:p>
          <w:p w14:paraId="3C2CA70D" w14:textId="77777777" w:rsidR="00610087" w:rsidRDefault="00610087" w:rsidP="0061008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“IN0000001”,”MEIJI”,”75.60”</w:t>
            </w:r>
            <w:r w:rsidR="00DD1AA2">
              <w:rPr>
                <w:rFonts w:ascii="Courier New" w:hAnsi="Courier New" w:cs="Courier New"/>
              </w:rPr>
              <w:t>,”100”</w:t>
            </w:r>
          </w:p>
          <w:p w14:paraId="18116236" w14:textId="77777777" w:rsidR="00610087" w:rsidRDefault="00610087" w:rsidP="0061008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“IN0000001”,”POCKY”,”10.40”</w:t>
            </w:r>
            <w:r w:rsidR="00DD1AA2">
              <w:rPr>
                <w:rFonts w:ascii="Courier New" w:hAnsi="Courier New" w:cs="Courier New"/>
              </w:rPr>
              <w:t>,”250”</w:t>
            </w:r>
          </w:p>
          <w:p w14:paraId="6DF165D7" w14:textId="77777777" w:rsidR="00610087" w:rsidRDefault="00610087" w:rsidP="00610087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“IN0000001”,”PUCCHO”,”19.50”</w:t>
            </w:r>
            <w:r w:rsidR="00DD1AA2">
              <w:rPr>
                <w:rFonts w:ascii="Courier New" w:hAnsi="Courier New" w:cs="Courier New"/>
              </w:rPr>
              <w:t>,”40”</w:t>
            </w:r>
          </w:p>
          <w:p w14:paraId="60DCDA18" w14:textId="77777777" w:rsidR="00720AEF" w:rsidRDefault="00720AEF" w:rsidP="00720AEF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“IN0000002”,”MEIJI”,”113.40”,”150”</w:t>
            </w:r>
          </w:p>
          <w:p w14:paraId="13A7C7A1" w14:textId="77777777" w:rsidR="00720AEF" w:rsidRDefault="00720AEF" w:rsidP="00720AEF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“IN0000002”,”PUCCHO”,”73.13”,”150” </w:t>
            </w:r>
          </w:p>
          <w:p w14:paraId="26A21719" w14:textId="77777777" w:rsidR="00DD1AA2" w:rsidRDefault="00DD1AA2" w:rsidP="00720AEF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“IN0000003”,”POCKY”,”</w:t>
            </w:r>
            <w:r w:rsidR="0064519D">
              <w:rPr>
                <w:rFonts w:ascii="Courier New" w:hAnsi="Courier New" w:cs="Courier New"/>
              </w:rPr>
              <w:t>16.64</w:t>
            </w:r>
            <w:r>
              <w:rPr>
                <w:rFonts w:ascii="Courier New" w:hAnsi="Courier New" w:cs="Courier New"/>
              </w:rPr>
              <w:t>”,”400”</w:t>
            </w:r>
          </w:p>
          <w:p w14:paraId="335CE8FC" w14:textId="77777777" w:rsidR="004F1524" w:rsidRPr="0064519D" w:rsidRDefault="00DD1AA2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“IN0000003</w:t>
            </w:r>
            <w:r w:rsidR="0064519D">
              <w:rPr>
                <w:rFonts w:ascii="Courier New" w:hAnsi="Courier New" w:cs="Courier New"/>
              </w:rPr>
              <w:t>”,”PUCCHO”,”97.50</w:t>
            </w:r>
            <w:r>
              <w:rPr>
                <w:rFonts w:ascii="Courier New" w:hAnsi="Courier New" w:cs="Courier New"/>
              </w:rPr>
              <w:t>”,”200”</w:t>
            </w:r>
          </w:p>
        </w:tc>
      </w:tr>
    </w:tbl>
    <w:p w14:paraId="7ED0E921" w14:textId="77777777" w:rsidR="004F1524" w:rsidRDefault="004F1524">
      <w:pPr>
        <w:pStyle w:val="Paragraph"/>
      </w:pPr>
    </w:p>
    <w:p w14:paraId="27FD6618" w14:textId="77777777" w:rsidR="0024394F" w:rsidRDefault="0024394F">
      <w:pPr>
        <w:pStyle w:val="Paragraph"/>
      </w:pPr>
    </w:p>
    <w:p w14:paraId="1D530695" w14:textId="77777777" w:rsidR="0024394F" w:rsidRDefault="0024394F">
      <w:pPr>
        <w:pStyle w:val="Paragraph"/>
      </w:pPr>
    </w:p>
    <w:p w14:paraId="2F8CA19B" w14:textId="5804661B" w:rsidR="001F5FDD" w:rsidRDefault="001F5FDD" w:rsidP="001F5FDD">
      <w:pPr>
        <w:pStyle w:val="Heading2"/>
      </w:pPr>
      <w:bookmarkStart w:id="9" w:name="_Ref465376126"/>
      <w:bookmarkStart w:id="10" w:name="_Toc147757954"/>
      <w:r>
        <w:lastRenderedPageBreak/>
        <w:t>Customer</w:t>
      </w:r>
      <w:r w:rsidR="000946AE">
        <w:t>s</w:t>
      </w:r>
      <w:r>
        <w:t xml:space="preserve"> </w:t>
      </w:r>
      <w:r w:rsidR="00FD0CEF">
        <w:t xml:space="preserve">Sample </w:t>
      </w:r>
      <w:r>
        <w:t>File</w:t>
      </w:r>
      <w:bookmarkEnd w:id="9"/>
      <w:bookmarkEnd w:id="10"/>
    </w:p>
    <w:p w14:paraId="56ED74DE" w14:textId="1CAC7046" w:rsidR="00776252" w:rsidRDefault="00AE1371" w:rsidP="001F5FDD">
      <w:pPr>
        <w:pStyle w:val="Paragraph"/>
      </w:pPr>
      <w:r>
        <w:t>The System</w:t>
      </w:r>
      <w:r w:rsidR="001F5FDD">
        <w:t xml:space="preserve"> Integration Team will preselect 1000 customer</w:t>
      </w:r>
      <w:r w:rsidR="00F726A1">
        <w:t>s</w:t>
      </w:r>
      <w:r w:rsidR="001F5FDD">
        <w:t xml:space="preserve"> </w:t>
      </w:r>
      <w:r w:rsidR="00506807">
        <w:rPr>
          <w:rStyle w:val="css-1qqby7l"/>
        </w:rPr>
        <w:t>and</w:t>
      </w:r>
      <w:r w:rsidR="00506807">
        <w:rPr>
          <w:rStyle w:val="css-roynbj"/>
        </w:rPr>
        <w:t xml:space="preserve"> </w:t>
      </w:r>
      <w:r w:rsidR="00506807">
        <w:rPr>
          <w:rStyle w:val="css-1qqby7l"/>
        </w:rPr>
        <w:t xml:space="preserve">save their customer code </w:t>
      </w:r>
      <w:r w:rsidR="001F5FDD">
        <w:t>in an ASCII file</w:t>
      </w:r>
      <w:r w:rsidR="00506807">
        <w:t>.</w:t>
      </w:r>
      <w:r w:rsidR="001F5FDD">
        <w:t xml:space="preserve"> </w:t>
      </w:r>
      <w:r w:rsidR="00506807">
        <w:t>T</w:t>
      </w:r>
      <w:r w:rsidR="001F5FDD">
        <w:t xml:space="preserve">his file </w:t>
      </w:r>
      <w:r w:rsidR="00506807">
        <w:t>will serve</w:t>
      </w:r>
      <w:r w:rsidR="001F5FDD">
        <w:t xml:space="preserve"> as input </w:t>
      </w:r>
      <w:r w:rsidR="0024394F">
        <w:t>for</w:t>
      </w:r>
      <w:r w:rsidR="001F5FDD">
        <w:t xml:space="preserve"> the tool</w:t>
      </w:r>
      <w:r w:rsidR="00506807">
        <w:t xml:space="preserve"> that is</w:t>
      </w:r>
      <w:r w:rsidR="001F5FDD">
        <w:t xml:space="preserve"> to be developed</w:t>
      </w:r>
      <w:r w:rsidR="00FD0CEF">
        <w:t>.</w:t>
      </w:r>
    </w:p>
    <w:p w14:paraId="70906E40" w14:textId="77777777" w:rsidR="00776252" w:rsidRDefault="00776252" w:rsidP="001F5FDD">
      <w:pPr>
        <w:pStyle w:val="Paragraph"/>
      </w:pPr>
    </w:p>
    <w:p w14:paraId="19A6ADE5" w14:textId="57531CB7" w:rsidR="001F5FDD" w:rsidRDefault="00FD0CEF" w:rsidP="001F5FDD">
      <w:pPr>
        <w:pStyle w:val="Paragraph"/>
      </w:pPr>
      <w:r>
        <w:t>The file</w:t>
      </w:r>
      <w:r w:rsidR="00776252" w:rsidRPr="00776252">
        <w:t xml:space="preserve"> </w:t>
      </w:r>
      <w:r w:rsidR="0024394F">
        <w:t xml:space="preserve">will </w:t>
      </w:r>
      <w:r w:rsidR="00776252">
        <w:t>adhere to the following specifications</w:t>
      </w:r>
      <w:r>
        <w:t>:</w:t>
      </w:r>
    </w:p>
    <w:p w14:paraId="2A69D786" w14:textId="41845619" w:rsidR="00FD0CEF" w:rsidRDefault="00FD0CEF" w:rsidP="00FD0CEF">
      <w:pPr>
        <w:pStyle w:val="Paragraph"/>
        <w:numPr>
          <w:ilvl w:val="0"/>
          <w:numId w:val="14"/>
        </w:numPr>
      </w:pPr>
      <w:r>
        <w:t>ASCII file (UNIX format)</w:t>
      </w:r>
      <w:r w:rsidR="006324B9">
        <w:t>.</w:t>
      </w:r>
    </w:p>
    <w:p w14:paraId="397E0566" w14:textId="6B3C673B" w:rsidR="00FD0CEF" w:rsidRDefault="00FD0CEF" w:rsidP="00FD0CEF">
      <w:pPr>
        <w:pStyle w:val="Paragraph"/>
        <w:numPr>
          <w:ilvl w:val="0"/>
          <w:numId w:val="14"/>
        </w:numPr>
      </w:pPr>
      <w:r>
        <w:t xml:space="preserve">First </w:t>
      </w:r>
      <w:r w:rsidR="00776252">
        <w:t xml:space="preserve">line </w:t>
      </w:r>
      <w:r>
        <w:t>is the heading</w:t>
      </w:r>
      <w:r w:rsidR="006324B9">
        <w:t>.</w:t>
      </w:r>
    </w:p>
    <w:p w14:paraId="32A1EC1A" w14:textId="77777777" w:rsidR="00FD0CEF" w:rsidRDefault="00FD0CEF" w:rsidP="001F5FDD">
      <w:pPr>
        <w:pStyle w:val="Paragraph"/>
      </w:pPr>
    </w:p>
    <w:p w14:paraId="08EB7751" w14:textId="77777777" w:rsidR="001F5FDD" w:rsidRPr="00427101" w:rsidRDefault="001F5FDD" w:rsidP="001F5FDD">
      <w:pPr>
        <w:pStyle w:val="Paragraph"/>
        <w:rPr>
          <w:b/>
          <w:u w:val="single"/>
        </w:rPr>
      </w:pPr>
      <w:r>
        <w:rPr>
          <w:b/>
          <w:u w:val="single"/>
        </w:rPr>
        <w:t>CUSTOMER_SAMPLE</w:t>
      </w:r>
      <w:r w:rsidRPr="00B279F1">
        <w:rPr>
          <w:b/>
          <w:u w:val="single"/>
        </w:rPr>
        <w:t>.CSV</w:t>
      </w:r>
      <w:r>
        <w:rPr>
          <w:b/>
          <w:u w:val="single"/>
        </w:rPr>
        <w:t xml:space="preserve"> </w:t>
      </w:r>
    </w:p>
    <w:tbl>
      <w:tblPr>
        <w:tblW w:w="6015" w:type="dxa"/>
        <w:tblBorders>
          <w:top w:val="single" w:sz="12" w:space="0" w:color="244061" w:themeColor="accent1" w:themeShade="80"/>
          <w:left w:val="single" w:sz="12" w:space="0" w:color="244061" w:themeColor="accent1" w:themeShade="80"/>
          <w:bottom w:val="single" w:sz="12" w:space="0" w:color="244061" w:themeColor="accent1" w:themeShade="80"/>
          <w:right w:val="single" w:sz="12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3135"/>
        <w:gridCol w:w="2880"/>
      </w:tblGrid>
      <w:tr w:rsidR="00427101" w:rsidRPr="009C584B" w14:paraId="55761147" w14:textId="77777777" w:rsidTr="002D2D10">
        <w:tc>
          <w:tcPr>
            <w:tcW w:w="3135" w:type="dxa"/>
            <w:shd w:val="clear" w:color="auto" w:fill="DBE5F1" w:themeFill="accent1" w:themeFillTint="33"/>
          </w:tcPr>
          <w:p w14:paraId="4C4D180C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Columns</w:t>
            </w:r>
          </w:p>
        </w:tc>
        <w:tc>
          <w:tcPr>
            <w:tcW w:w="2880" w:type="dxa"/>
            <w:shd w:val="clear" w:color="auto" w:fill="DBE5F1" w:themeFill="accent1" w:themeFillTint="33"/>
          </w:tcPr>
          <w:p w14:paraId="44A051FC" w14:textId="77777777" w:rsidR="00427101" w:rsidRPr="009C584B" w:rsidRDefault="00427101" w:rsidP="002D2D10">
            <w:pPr>
              <w:pStyle w:val="Head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Type</w:t>
            </w:r>
          </w:p>
        </w:tc>
      </w:tr>
      <w:tr w:rsidR="00427101" w14:paraId="1C9E9A31" w14:textId="77777777" w:rsidTr="002D2D10">
        <w:tc>
          <w:tcPr>
            <w:tcW w:w="3135" w:type="dxa"/>
          </w:tcPr>
          <w:p w14:paraId="2D81BDBD" w14:textId="77777777" w:rsidR="00427101" w:rsidRDefault="00427101" w:rsidP="002D2D10">
            <w:pPr>
              <w:pStyle w:val="Paragraph"/>
            </w:pPr>
            <w:r>
              <w:t>CUSTOMER_CODE</w:t>
            </w:r>
          </w:p>
        </w:tc>
        <w:tc>
          <w:tcPr>
            <w:tcW w:w="2880" w:type="dxa"/>
          </w:tcPr>
          <w:p w14:paraId="6558D98B" w14:textId="77777777" w:rsidR="00427101" w:rsidRDefault="00427101" w:rsidP="002D2D10">
            <w:pPr>
              <w:pStyle w:val="Paragraph"/>
            </w:pPr>
            <w:r>
              <w:t>CHAR(30)</w:t>
            </w:r>
          </w:p>
        </w:tc>
      </w:tr>
    </w:tbl>
    <w:p w14:paraId="624E520C" w14:textId="77777777" w:rsidR="00427101" w:rsidRDefault="00427101" w:rsidP="001F5FDD">
      <w:pPr>
        <w:pStyle w:val="Paragraph"/>
      </w:pPr>
    </w:p>
    <w:p w14:paraId="71AE8A1F" w14:textId="77777777" w:rsidR="001F5FDD" w:rsidRDefault="001F5FDD" w:rsidP="001F5FDD">
      <w:pPr>
        <w:pStyle w:val="Paragraph"/>
        <w:rPr>
          <w:b/>
          <w:u w:val="single"/>
        </w:rPr>
      </w:pPr>
      <w:r w:rsidRPr="001F5FDD">
        <w:rPr>
          <w:b/>
          <w:u w:val="single"/>
        </w:rPr>
        <w:t>Example</w:t>
      </w:r>
      <w:r>
        <w:rPr>
          <w:b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0"/>
      </w:tblGrid>
      <w:tr w:rsidR="001F5FDD" w14:paraId="7C258301" w14:textId="77777777" w:rsidTr="001F5FDD">
        <w:tc>
          <w:tcPr>
            <w:tcW w:w="8780" w:type="dxa"/>
          </w:tcPr>
          <w:p w14:paraId="4FF5B974" w14:textId="77777777" w:rsidR="001F5FDD" w:rsidRDefault="001F5FDD" w:rsidP="001F5FDD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“CUSTOMER_CODE”</w:t>
            </w:r>
          </w:p>
          <w:p w14:paraId="20D86A17" w14:textId="77777777" w:rsidR="001F5FDD" w:rsidRDefault="001F5FDD" w:rsidP="001F5FDD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“CUST0000010231”</w:t>
            </w:r>
          </w:p>
          <w:p w14:paraId="296AAAC1" w14:textId="77777777" w:rsidR="00FD0CEF" w:rsidRPr="001F5FDD" w:rsidRDefault="00FD0CEF" w:rsidP="001F5FDD">
            <w:pPr>
              <w:pStyle w:val="Paragrap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“CUST0000010235”</w:t>
            </w:r>
          </w:p>
        </w:tc>
      </w:tr>
    </w:tbl>
    <w:p w14:paraId="461FB5D9" w14:textId="77777777" w:rsidR="001F5FDD" w:rsidRDefault="001F5FDD" w:rsidP="001F5FDD">
      <w:pPr>
        <w:pStyle w:val="Paragraph"/>
        <w:rPr>
          <w:b/>
          <w:u w:val="single"/>
        </w:rPr>
      </w:pPr>
    </w:p>
    <w:p w14:paraId="499022AB" w14:textId="77777777" w:rsidR="006649CC" w:rsidRDefault="006649CC" w:rsidP="006324B9">
      <w:pPr>
        <w:pStyle w:val="Heading1"/>
      </w:pPr>
      <w:bookmarkStart w:id="11" w:name="_Toc147757955"/>
      <w:r>
        <w:t>New Business Process</w:t>
      </w:r>
      <w:bookmarkEnd w:id="11"/>
    </w:p>
    <w:p w14:paraId="205E04E2" w14:textId="3BCDEF87" w:rsidR="009C715C" w:rsidRDefault="00AF35F0" w:rsidP="00E352DB">
      <w:pPr>
        <w:pStyle w:val="Paragraph"/>
      </w:pPr>
      <w:r>
        <w:t>T</w:t>
      </w:r>
      <w:r w:rsidR="00FD0CEF">
        <w:t xml:space="preserve">he </w:t>
      </w:r>
      <w:r w:rsidR="008C1A6D">
        <w:t xml:space="preserve">input of the </w:t>
      </w:r>
      <w:r w:rsidR="00FD0CEF">
        <w:t xml:space="preserve">tool </w:t>
      </w:r>
      <w:r w:rsidR="008C1A6D">
        <w:t xml:space="preserve">is </w:t>
      </w:r>
      <w:r w:rsidR="00FD0CEF">
        <w:t>the customer</w:t>
      </w:r>
      <w:r w:rsidR="000946AE">
        <w:t>s</w:t>
      </w:r>
      <w:r w:rsidR="00FD0CEF">
        <w:t xml:space="preserve"> sample input file (see </w:t>
      </w:r>
      <w:r w:rsidR="00776252">
        <w:t>C</w:t>
      </w:r>
      <w:r w:rsidR="00FD0CEF">
        <w:t xml:space="preserve">hapter </w:t>
      </w:r>
      <w:r w:rsidR="00FD0CEF">
        <w:fldChar w:fldCharType="begin"/>
      </w:r>
      <w:r w:rsidR="00FD0CEF">
        <w:instrText xml:space="preserve"> REF _Ref465376126 \r \h </w:instrText>
      </w:r>
      <w:r w:rsidR="00FD0CEF">
        <w:fldChar w:fldCharType="separate"/>
      </w:r>
      <w:r w:rsidR="00FD0CEF">
        <w:t>1.2</w:t>
      </w:r>
      <w:r w:rsidR="00FD0CEF">
        <w:fldChar w:fldCharType="end"/>
      </w:r>
      <w:r w:rsidR="006A2E0A">
        <w:t xml:space="preserve">) and </w:t>
      </w:r>
      <w:r w:rsidR="00FD0CEF">
        <w:t xml:space="preserve">the expected output is </w:t>
      </w:r>
      <w:r w:rsidR="0055291C">
        <w:t>three smaller files containing</w:t>
      </w:r>
      <w:r w:rsidR="00776252">
        <w:t xml:space="preserve"> the</w:t>
      </w:r>
      <w:r w:rsidR="0055291C">
        <w:t xml:space="preserve"> </w:t>
      </w:r>
      <w:r w:rsidR="008C1A6D">
        <w:t>extracted customer data from the full extraction file</w:t>
      </w:r>
      <w:r w:rsidR="006A2E0A">
        <w:t>s</w:t>
      </w:r>
      <w:r w:rsidR="008C1A6D">
        <w:t xml:space="preserve"> (see </w:t>
      </w:r>
      <w:r w:rsidR="00776252">
        <w:t>C</w:t>
      </w:r>
      <w:r w:rsidR="008C1A6D">
        <w:t xml:space="preserve">hapter </w:t>
      </w:r>
      <w:r w:rsidR="008C1A6D">
        <w:fldChar w:fldCharType="begin"/>
      </w:r>
      <w:r w:rsidR="008C1A6D">
        <w:instrText xml:space="preserve"> REF _Ref465376190 \r \h </w:instrText>
      </w:r>
      <w:r w:rsidR="008C1A6D">
        <w:fldChar w:fldCharType="separate"/>
      </w:r>
      <w:r w:rsidR="008C1A6D">
        <w:t>1.1</w:t>
      </w:r>
      <w:r w:rsidR="008C1A6D">
        <w:fldChar w:fldCharType="end"/>
      </w:r>
      <w:r w:rsidR="006A2E0A">
        <w:t>).</w:t>
      </w:r>
      <w:bookmarkEnd w:id="4"/>
      <w:bookmarkEnd w:id="5"/>
      <w:bookmarkEnd w:id="6"/>
    </w:p>
    <w:p w14:paraId="01ADAC9B" w14:textId="77777777" w:rsidR="00E352DB" w:rsidRDefault="00E352DB" w:rsidP="00E352DB">
      <w:pPr>
        <w:pStyle w:val="Paragraph"/>
        <w:rPr>
          <w:rFonts w:cs="Arial"/>
        </w:rPr>
      </w:pPr>
    </w:p>
    <w:p w14:paraId="2F90E793" w14:textId="4B8941D4" w:rsidR="00D91EA5" w:rsidRDefault="00880DD6" w:rsidP="006324B9">
      <w:pPr>
        <w:pStyle w:val="Heading1"/>
        <w:rPr>
          <w:rFonts w:cs="Arial"/>
        </w:rPr>
      </w:pPr>
      <w:bookmarkStart w:id="12" w:name="_Toc147757956"/>
      <w:bookmarkStart w:id="13" w:name="_Hlk147753649"/>
      <w:r>
        <w:rPr>
          <w:rStyle w:val="ui-provider"/>
        </w:rPr>
        <w:t>Guidelines</w:t>
      </w:r>
      <w:bookmarkEnd w:id="12"/>
    </w:p>
    <w:bookmarkEnd w:id="13"/>
    <w:p w14:paraId="214CA609" w14:textId="56F9377F" w:rsidR="001D0793" w:rsidRPr="001D0793" w:rsidRDefault="007E75D2" w:rsidP="00880DD6">
      <w:pPr>
        <w:pStyle w:val="Paragraph"/>
        <w:numPr>
          <w:ilvl w:val="0"/>
          <w:numId w:val="16"/>
        </w:numPr>
        <w:rPr>
          <w:rStyle w:val="ui-provider"/>
          <w:rFonts w:cs="Arial"/>
        </w:rPr>
      </w:pPr>
      <w:r>
        <w:rPr>
          <w:rStyle w:val="ui-provider"/>
        </w:rPr>
        <w:t>The implementation should be in</w:t>
      </w:r>
      <w:r w:rsidR="00D91EA5">
        <w:rPr>
          <w:rStyle w:val="ui-provider"/>
        </w:rPr>
        <w:t xml:space="preserve"> </w:t>
      </w:r>
      <w:r w:rsidR="001D0793">
        <w:rPr>
          <w:rStyle w:val="ui-provider"/>
        </w:rPr>
        <w:t>P</w:t>
      </w:r>
      <w:r w:rsidR="00D91EA5">
        <w:rPr>
          <w:rStyle w:val="ui-provider"/>
        </w:rPr>
        <w:t>ytho</w:t>
      </w:r>
      <w:r w:rsidR="001D0793">
        <w:rPr>
          <w:rStyle w:val="ui-provider"/>
        </w:rPr>
        <w:t>n &gt;= 3.7 version.</w:t>
      </w:r>
      <w:r w:rsidR="00D91EA5">
        <w:rPr>
          <w:rStyle w:val="ui-provider"/>
        </w:rPr>
        <w:t xml:space="preserve"> </w:t>
      </w:r>
    </w:p>
    <w:p w14:paraId="40591400" w14:textId="07F85647" w:rsidR="001D0793" w:rsidRPr="001D0793" w:rsidRDefault="001D0793" w:rsidP="001D0793">
      <w:pPr>
        <w:pStyle w:val="Paragraph"/>
        <w:numPr>
          <w:ilvl w:val="0"/>
          <w:numId w:val="16"/>
        </w:numPr>
        <w:rPr>
          <w:rStyle w:val="ui-provider"/>
          <w:rFonts w:cs="Arial"/>
        </w:rPr>
      </w:pPr>
      <w:r>
        <w:rPr>
          <w:rStyle w:val="ui-provider"/>
        </w:rPr>
        <w:t>Do not use too high-level libraries (like pandas) to complete the exercise, as we will not be able to evaluate your critical thinking and design.</w:t>
      </w:r>
    </w:p>
    <w:p w14:paraId="176F10C7" w14:textId="38FFC5F8" w:rsidR="007E75D2" w:rsidRPr="00420295" w:rsidRDefault="001D0793" w:rsidP="001D0793">
      <w:pPr>
        <w:pStyle w:val="Paragraph"/>
        <w:numPr>
          <w:ilvl w:val="0"/>
          <w:numId w:val="16"/>
        </w:numPr>
        <w:rPr>
          <w:rStyle w:val="ui-provider"/>
          <w:rFonts w:cs="Arial"/>
        </w:rPr>
      </w:pPr>
      <w:r>
        <w:rPr>
          <w:rStyle w:val="ui-provider"/>
        </w:rPr>
        <w:t>Implementation</w:t>
      </w:r>
      <w:r w:rsidR="007E75D2">
        <w:rPr>
          <w:rStyle w:val="ui-provider"/>
        </w:rPr>
        <w:t xml:space="preserve"> should follow</w:t>
      </w:r>
      <w:r w:rsidR="00D91EA5">
        <w:rPr>
          <w:rStyle w:val="ui-provider"/>
        </w:rPr>
        <w:t xml:space="preserve"> </w:t>
      </w:r>
      <w:r w:rsidR="007E75D2">
        <w:rPr>
          <w:rStyle w:val="ui-provider"/>
        </w:rPr>
        <w:t xml:space="preserve">an </w:t>
      </w:r>
      <w:r w:rsidR="00D91EA5">
        <w:rPr>
          <w:rStyle w:val="ui-provider"/>
        </w:rPr>
        <w:t xml:space="preserve">object-oriented </w:t>
      </w:r>
      <w:r w:rsidR="007E75D2">
        <w:rPr>
          <w:rStyle w:val="ui-provider"/>
        </w:rPr>
        <w:t>approach</w:t>
      </w:r>
      <w:r>
        <w:rPr>
          <w:rStyle w:val="ui-provider"/>
        </w:rPr>
        <w:t xml:space="preserve"> and focus should be given to </w:t>
      </w:r>
      <w:r w:rsidR="007E75D2">
        <w:rPr>
          <w:rStyle w:val="ui-provider"/>
        </w:rPr>
        <w:t xml:space="preserve">best practices, performance, </w:t>
      </w:r>
      <w:r>
        <w:rPr>
          <w:rStyle w:val="ui-provider"/>
        </w:rPr>
        <w:t>maintainability,</w:t>
      </w:r>
      <w:r w:rsidR="007E75D2">
        <w:rPr>
          <w:rStyle w:val="ui-provider"/>
        </w:rPr>
        <w:t xml:space="preserve"> and</w:t>
      </w:r>
      <w:r w:rsidR="00776252">
        <w:rPr>
          <w:rStyle w:val="ui-provider"/>
        </w:rPr>
        <w:t xml:space="preserve"> code reusability</w:t>
      </w:r>
      <w:r w:rsidR="007E75D2">
        <w:rPr>
          <w:rStyle w:val="ui-provider"/>
        </w:rPr>
        <w:t>.</w:t>
      </w:r>
    </w:p>
    <w:p w14:paraId="42C24908" w14:textId="27B95AB8" w:rsidR="00420295" w:rsidRPr="00420295" w:rsidRDefault="00420295" w:rsidP="00420295">
      <w:pPr>
        <w:pStyle w:val="Paragraph"/>
        <w:numPr>
          <w:ilvl w:val="0"/>
          <w:numId w:val="16"/>
        </w:numPr>
        <w:rPr>
          <w:rStyle w:val="ui-provider"/>
          <w:rFonts w:cs="Arial"/>
        </w:rPr>
      </w:pPr>
      <w:r>
        <w:rPr>
          <w:rStyle w:val="ui-provider"/>
        </w:rPr>
        <w:t>Do not use tools for automatic code generation.</w:t>
      </w:r>
    </w:p>
    <w:p w14:paraId="03D878F3" w14:textId="71131F66" w:rsidR="001D0793" w:rsidRPr="001D0793" w:rsidRDefault="001D0793" w:rsidP="001D0793">
      <w:pPr>
        <w:pStyle w:val="Paragraph"/>
        <w:numPr>
          <w:ilvl w:val="0"/>
          <w:numId w:val="16"/>
        </w:numPr>
        <w:rPr>
          <w:rStyle w:val="ui-provider"/>
          <w:rFonts w:cs="Arial"/>
        </w:rPr>
      </w:pPr>
      <w:r>
        <w:rPr>
          <w:rStyle w:val="ui-provider"/>
        </w:rPr>
        <w:t xml:space="preserve">The following assumptions can be made: </w:t>
      </w:r>
    </w:p>
    <w:p w14:paraId="4DE7B584" w14:textId="2EBA8A7C" w:rsidR="001D0793" w:rsidRDefault="001D0793" w:rsidP="001D0793">
      <w:pPr>
        <w:pStyle w:val="Paragraph"/>
        <w:numPr>
          <w:ilvl w:val="1"/>
          <w:numId w:val="16"/>
        </w:numPr>
        <w:rPr>
          <w:rStyle w:val="ui-provider"/>
          <w:rFonts w:cs="Arial"/>
        </w:rPr>
      </w:pPr>
      <w:r>
        <w:rPr>
          <w:rStyle w:val="ui-provider"/>
        </w:rPr>
        <w:t>The number of extraction files could change in the future and/or existing files could be modified in the future (for example new columns could be added in the future).</w:t>
      </w:r>
    </w:p>
    <w:p w14:paraId="0F89E9AA" w14:textId="63AB54C7" w:rsidR="006324B9" w:rsidRPr="001D0793" w:rsidRDefault="001D0793" w:rsidP="001D0793">
      <w:pPr>
        <w:pStyle w:val="Paragraph"/>
        <w:numPr>
          <w:ilvl w:val="1"/>
          <w:numId w:val="16"/>
        </w:numPr>
        <w:rPr>
          <w:rStyle w:val="ui-provider"/>
          <w:rFonts w:cs="Arial"/>
        </w:rPr>
      </w:pPr>
      <w:r>
        <w:rPr>
          <w:rStyle w:val="ui-provider"/>
        </w:rPr>
        <w:t>The size of the input dataset can be bigger in the future.</w:t>
      </w:r>
    </w:p>
    <w:sectPr w:rsidR="006324B9" w:rsidRPr="001D0793">
      <w:pgSz w:w="11909" w:h="16834" w:code="9"/>
      <w:pgMar w:top="1418" w:right="1418" w:bottom="1418" w:left="1701" w:header="652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CD31" w14:textId="77777777" w:rsidR="00026757" w:rsidRDefault="00026757">
      <w:r>
        <w:separator/>
      </w:r>
    </w:p>
  </w:endnote>
  <w:endnote w:type="continuationSeparator" w:id="0">
    <w:p w14:paraId="2F4C9831" w14:textId="77777777" w:rsidR="00026757" w:rsidRDefault="00026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57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aettenschweiler">
    <w:altName w:val="Impact"/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6D856" w14:textId="77777777" w:rsidR="00AF35F0" w:rsidRDefault="00AF35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EA2E2" w14:textId="77777777" w:rsidR="008C1A6D" w:rsidRPr="006C1CCD" w:rsidRDefault="008C1A6D" w:rsidP="00272174">
    <w:pPr>
      <w:pStyle w:val="Footer"/>
      <w:jc w:val="center"/>
    </w:pPr>
    <w:r w:rsidRPr="006C1CCD">
      <w:t xml:space="preserve">Page </w:t>
    </w:r>
    <w:r w:rsidRPr="006C1CCD">
      <w:rPr>
        <w:lang w:val="de-DE"/>
      </w:rPr>
      <w:fldChar w:fldCharType="begin"/>
    </w:r>
    <w:r w:rsidRPr="006C1CCD">
      <w:instrText xml:space="preserve"> PAGE   \* MERGEFORMAT </w:instrText>
    </w:r>
    <w:r w:rsidRPr="006C1CCD">
      <w:rPr>
        <w:lang w:val="de-DE"/>
      </w:rPr>
      <w:fldChar w:fldCharType="separate"/>
    </w:r>
    <w:r w:rsidR="00427101">
      <w:rPr>
        <w:noProof/>
      </w:rPr>
      <w:t>5</w:t>
    </w:r>
    <w:r w:rsidRPr="006C1CCD">
      <w:rPr>
        <w:lang w:val="de-DE"/>
      </w:rPr>
      <w:fldChar w:fldCharType="end"/>
    </w:r>
    <w:r w:rsidRPr="006C1CCD">
      <w:t xml:space="preserve"> of </w:t>
    </w:r>
    <w:r w:rsidR="00905597">
      <w:fldChar w:fldCharType="begin"/>
    </w:r>
    <w:r w:rsidR="00905597">
      <w:instrText xml:space="preserve"> NUMPAGES   \* MERGEFORMAT </w:instrText>
    </w:r>
    <w:r w:rsidR="00905597">
      <w:fldChar w:fldCharType="separate"/>
    </w:r>
    <w:r w:rsidR="00427101">
      <w:rPr>
        <w:noProof/>
      </w:rPr>
      <w:t>5</w:t>
    </w:r>
    <w:r w:rsidR="00905597">
      <w:rPr>
        <w:noProof/>
      </w:rPr>
      <w:fldChar w:fldCharType="end"/>
    </w:r>
  </w:p>
  <w:sdt>
    <w:sdtPr>
      <w:alias w:val="Category"/>
      <w:id w:val="30770796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119B946B" w14:textId="77777777" w:rsidR="008C1A6D" w:rsidRPr="006C1CCD" w:rsidRDefault="008C1A6D" w:rsidP="00272174">
        <w:pPr>
          <w:pStyle w:val="Footer"/>
          <w:jc w:val="center"/>
        </w:pPr>
        <w:r w:rsidRPr="00025ACA">
          <w:t>Commercial in Confidence</w:t>
        </w:r>
      </w:p>
    </w:sdtContent>
  </w:sdt>
  <w:p w14:paraId="189977F5" w14:textId="5F4FA557" w:rsidR="008C1A6D" w:rsidRPr="006C1CCD" w:rsidRDefault="008C1A6D" w:rsidP="00272174">
    <w:pPr>
      <w:pStyle w:val="Footer"/>
      <w:jc w:val="center"/>
    </w:pPr>
    <w:r w:rsidRPr="006C1CCD">
      <w:rPr>
        <w:rFonts w:cs="Arial"/>
      </w:rPr>
      <w:t>©</w:t>
    </w:r>
    <w:r>
      <w:rPr>
        <w:rFonts w:cs="Arial"/>
      </w:rPr>
      <w:t xml:space="preserve"> </w:t>
    </w:r>
    <w:r w:rsidR="00142ABA">
      <w:rPr>
        <w:rFonts w:cs="Arial"/>
      </w:rPr>
      <w:t>Stonebranch</w:t>
    </w:r>
  </w:p>
  <w:p w14:paraId="529BB67D" w14:textId="77777777" w:rsidR="008C1A6D" w:rsidRPr="00272174" w:rsidRDefault="008C1A6D" w:rsidP="002721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4AF46" w14:textId="77777777" w:rsidR="00AF35F0" w:rsidRDefault="00AF35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96DAE" w14:textId="77777777" w:rsidR="00026757" w:rsidRDefault="00026757">
      <w:r>
        <w:separator/>
      </w:r>
    </w:p>
  </w:footnote>
  <w:footnote w:type="continuationSeparator" w:id="0">
    <w:p w14:paraId="53AE555E" w14:textId="77777777" w:rsidR="00026757" w:rsidRDefault="00026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5D785" w14:textId="77777777" w:rsidR="00AF35F0" w:rsidRDefault="00AF35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D381B" w14:textId="49CD734A" w:rsidR="008C1A6D" w:rsidRDefault="008C1A6D" w:rsidP="00142ABA">
    <w:pPr>
      <w:pStyle w:val="Header-Logo"/>
      <w:jc w:val="center"/>
      <w:rPr>
        <w:rFonts w:ascii="Arial Bold" w:hAnsi="Arial Bold"/>
        <w:sz w:val="24"/>
        <w:szCs w:val="20"/>
      </w:rPr>
    </w:pPr>
    <w:r>
      <w:t>Functional Specification</w:t>
    </w:r>
    <w:r w:rsidR="00142ABA">
      <w:tab/>
    </w:r>
    <w:r w:rsidR="00142ABA">
      <w:tab/>
    </w:r>
    <w:r w:rsidRPr="00BD5AAB">
      <w:rPr>
        <w:rFonts w:ascii="Haettenschweiler" w:hAnsi="Haettenschweiler" w:cs="Tahoma"/>
        <w:noProof/>
        <w:color w:val="003366"/>
        <w:sz w:val="48"/>
        <w:lang w:val="en-GB" w:eastAsia="en-GB"/>
      </w:rPr>
      <w:t xml:space="preserve"> </w:t>
    </w:r>
    <w:r w:rsidR="00142ABA">
      <w:rPr>
        <w:noProof/>
      </w:rPr>
      <w:drawing>
        <wp:inline distT="0" distB="0" distL="0" distR="0" wp14:anchorId="25370E1B" wp14:editId="4C24D6C8">
          <wp:extent cx="1752600" cy="488950"/>
          <wp:effectExtent l="0" t="0" r="0" b="6350"/>
          <wp:docPr id="1" name="Picture 1" descr="C:\Users\sebastiano.mion\AppData\Local\Microsoft\Windows\INetCache\Content.Word\Logo-horizonta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sebastiano.mion\AppData\Local\Microsoft\Windows\INetCache\Content.Word\Logo-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DE21C6" w14:textId="77777777" w:rsidR="008C1A6D" w:rsidRDefault="008C1A6D">
    <w:pPr>
      <w:pStyle w:val="Header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5F2B3" w14:textId="77777777" w:rsidR="00AF35F0" w:rsidRDefault="00AF35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083"/>
    <w:multiLevelType w:val="hybridMultilevel"/>
    <w:tmpl w:val="8CA64E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46CE9"/>
    <w:multiLevelType w:val="singleLevel"/>
    <w:tmpl w:val="5994FDD4"/>
    <w:lvl w:ilvl="0">
      <w:start w:val="1"/>
      <w:numFmt w:val="bullet"/>
      <w:lvlText w:val="–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  <w:sz w:val="16"/>
        <w:szCs w:val="16"/>
      </w:rPr>
    </w:lvl>
  </w:abstractNum>
  <w:abstractNum w:abstractNumId="2" w15:restartNumberingAfterBreak="0">
    <w:nsid w:val="0D7735DE"/>
    <w:multiLevelType w:val="multilevel"/>
    <w:tmpl w:val="66DC7502"/>
    <w:lvl w:ilvl="0">
      <w:start w:val="1"/>
      <w:numFmt w:val="decimal"/>
      <w:pStyle w:val="Heading1"/>
      <w:isLgl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992"/>
        </w:tabs>
        <w:ind w:left="992" w:hanging="992"/>
      </w:p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  <w:spacing w:val="5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tabs>
          <w:tab w:val="num" w:pos="1559"/>
        </w:tabs>
        <w:ind w:left="1559" w:hanging="1559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tabs>
          <w:tab w:val="num" w:pos="1701"/>
        </w:tabs>
        <w:ind w:left="1701" w:hanging="1701"/>
      </w:pPr>
      <w:rPr>
        <w:rFonts w:hint="default"/>
      </w:rPr>
    </w:lvl>
  </w:abstractNum>
  <w:abstractNum w:abstractNumId="3" w15:restartNumberingAfterBreak="0">
    <w:nsid w:val="18AA6B12"/>
    <w:multiLevelType w:val="hybridMultilevel"/>
    <w:tmpl w:val="9E28D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C106F"/>
    <w:multiLevelType w:val="hybridMultilevel"/>
    <w:tmpl w:val="64EC26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D3777"/>
    <w:multiLevelType w:val="hybridMultilevel"/>
    <w:tmpl w:val="0E4250EC"/>
    <w:lvl w:ilvl="0" w:tplc="2D00E3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6" w15:restartNumberingAfterBreak="0">
    <w:nsid w:val="31316331"/>
    <w:multiLevelType w:val="singleLevel"/>
    <w:tmpl w:val="DE6C7476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cs="Times New Roman" w:hint="default"/>
      </w:rPr>
    </w:lvl>
  </w:abstractNum>
  <w:abstractNum w:abstractNumId="7" w15:restartNumberingAfterBreak="0">
    <w:nsid w:val="31EE4363"/>
    <w:multiLevelType w:val="hybridMultilevel"/>
    <w:tmpl w:val="D3BC77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73509"/>
    <w:multiLevelType w:val="hybridMultilevel"/>
    <w:tmpl w:val="950EAC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74E7C"/>
    <w:multiLevelType w:val="hybridMultilevel"/>
    <w:tmpl w:val="4936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9574C"/>
    <w:multiLevelType w:val="hybridMultilevel"/>
    <w:tmpl w:val="90B6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936CA"/>
    <w:multiLevelType w:val="singleLevel"/>
    <w:tmpl w:val="523C4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AB72EF0"/>
    <w:multiLevelType w:val="hybridMultilevel"/>
    <w:tmpl w:val="8C1C98C2"/>
    <w:lvl w:ilvl="0" w:tplc="C92ADA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345C4F"/>
    <w:multiLevelType w:val="hybridMultilevel"/>
    <w:tmpl w:val="115A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406E3"/>
    <w:multiLevelType w:val="hybridMultilevel"/>
    <w:tmpl w:val="23724FD6"/>
    <w:lvl w:ilvl="0" w:tplc="932805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849892">
    <w:abstractNumId w:val="1"/>
  </w:num>
  <w:num w:numId="2" w16cid:durableId="1368529645">
    <w:abstractNumId w:val="11"/>
  </w:num>
  <w:num w:numId="3" w16cid:durableId="1617443961">
    <w:abstractNumId w:val="6"/>
  </w:num>
  <w:num w:numId="4" w16cid:durableId="1453858909">
    <w:abstractNumId w:val="2"/>
  </w:num>
  <w:num w:numId="5" w16cid:durableId="1700860558">
    <w:abstractNumId w:val="5"/>
  </w:num>
  <w:num w:numId="6" w16cid:durableId="1475216006">
    <w:abstractNumId w:val="7"/>
  </w:num>
  <w:num w:numId="7" w16cid:durableId="1740899657">
    <w:abstractNumId w:val="8"/>
  </w:num>
  <w:num w:numId="8" w16cid:durableId="995718776">
    <w:abstractNumId w:val="12"/>
  </w:num>
  <w:num w:numId="9" w16cid:durableId="1983727388">
    <w:abstractNumId w:val="13"/>
  </w:num>
  <w:num w:numId="10" w16cid:durableId="1098409262">
    <w:abstractNumId w:val="3"/>
  </w:num>
  <w:num w:numId="11" w16cid:durableId="719405694">
    <w:abstractNumId w:val="4"/>
  </w:num>
  <w:num w:numId="12" w16cid:durableId="253242913">
    <w:abstractNumId w:val="0"/>
  </w:num>
  <w:num w:numId="13" w16cid:durableId="17633496">
    <w:abstractNumId w:val="2"/>
  </w:num>
  <w:num w:numId="14" w16cid:durableId="1280069274">
    <w:abstractNumId w:val="10"/>
  </w:num>
  <w:num w:numId="15" w16cid:durableId="156196324">
    <w:abstractNumId w:val="14"/>
  </w:num>
  <w:num w:numId="16" w16cid:durableId="106513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9F1"/>
    <w:rsid w:val="00001271"/>
    <w:rsid w:val="00021BC4"/>
    <w:rsid w:val="0002521B"/>
    <w:rsid w:val="00026757"/>
    <w:rsid w:val="0002799C"/>
    <w:rsid w:val="000342AD"/>
    <w:rsid w:val="0005089B"/>
    <w:rsid w:val="00064DC5"/>
    <w:rsid w:val="000946AE"/>
    <w:rsid w:val="0012221D"/>
    <w:rsid w:val="00127476"/>
    <w:rsid w:val="00142ABA"/>
    <w:rsid w:val="00155290"/>
    <w:rsid w:val="00166C83"/>
    <w:rsid w:val="001727A5"/>
    <w:rsid w:val="00181A5A"/>
    <w:rsid w:val="00185FED"/>
    <w:rsid w:val="00196C60"/>
    <w:rsid w:val="001B2AE3"/>
    <w:rsid w:val="001C2358"/>
    <w:rsid w:val="001D0793"/>
    <w:rsid w:val="001F5FDD"/>
    <w:rsid w:val="00215B5D"/>
    <w:rsid w:val="002334D4"/>
    <w:rsid w:val="0024394F"/>
    <w:rsid w:val="002502AA"/>
    <w:rsid w:val="00272174"/>
    <w:rsid w:val="00277F96"/>
    <w:rsid w:val="002A5C84"/>
    <w:rsid w:val="002A7729"/>
    <w:rsid w:val="002B70F9"/>
    <w:rsid w:val="002D5B89"/>
    <w:rsid w:val="002E303A"/>
    <w:rsid w:val="002F1656"/>
    <w:rsid w:val="002F76BE"/>
    <w:rsid w:val="00301045"/>
    <w:rsid w:val="003068F1"/>
    <w:rsid w:val="003200B9"/>
    <w:rsid w:val="00330212"/>
    <w:rsid w:val="00332743"/>
    <w:rsid w:val="00345783"/>
    <w:rsid w:val="00352E64"/>
    <w:rsid w:val="00353561"/>
    <w:rsid w:val="0039660D"/>
    <w:rsid w:val="003A1B16"/>
    <w:rsid w:val="003A5B41"/>
    <w:rsid w:val="003C7E8C"/>
    <w:rsid w:val="003F0031"/>
    <w:rsid w:val="004126B2"/>
    <w:rsid w:val="00420295"/>
    <w:rsid w:val="00420603"/>
    <w:rsid w:val="0042397F"/>
    <w:rsid w:val="00427101"/>
    <w:rsid w:val="004276FE"/>
    <w:rsid w:val="00431CE0"/>
    <w:rsid w:val="004407AB"/>
    <w:rsid w:val="00442E39"/>
    <w:rsid w:val="0044622D"/>
    <w:rsid w:val="0045641C"/>
    <w:rsid w:val="00456D0F"/>
    <w:rsid w:val="0047623C"/>
    <w:rsid w:val="0047764C"/>
    <w:rsid w:val="00484E77"/>
    <w:rsid w:val="004948A6"/>
    <w:rsid w:val="00497035"/>
    <w:rsid w:val="004A4D1B"/>
    <w:rsid w:val="004C741A"/>
    <w:rsid w:val="004E6892"/>
    <w:rsid w:val="004F1524"/>
    <w:rsid w:val="004F373A"/>
    <w:rsid w:val="00506807"/>
    <w:rsid w:val="00530DAE"/>
    <w:rsid w:val="00534D8B"/>
    <w:rsid w:val="0055291C"/>
    <w:rsid w:val="00562A8F"/>
    <w:rsid w:val="005E21F2"/>
    <w:rsid w:val="005F10CE"/>
    <w:rsid w:val="0060371C"/>
    <w:rsid w:val="00610087"/>
    <w:rsid w:val="006324B9"/>
    <w:rsid w:val="0064519D"/>
    <w:rsid w:val="006649CC"/>
    <w:rsid w:val="0067625B"/>
    <w:rsid w:val="00691224"/>
    <w:rsid w:val="006A2E0A"/>
    <w:rsid w:val="006C213B"/>
    <w:rsid w:val="006E4A5C"/>
    <w:rsid w:val="007123FA"/>
    <w:rsid w:val="00720AEF"/>
    <w:rsid w:val="00721064"/>
    <w:rsid w:val="00747D7C"/>
    <w:rsid w:val="00751444"/>
    <w:rsid w:val="007569F2"/>
    <w:rsid w:val="007570B1"/>
    <w:rsid w:val="00757193"/>
    <w:rsid w:val="00776252"/>
    <w:rsid w:val="007C5F12"/>
    <w:rsid w:val="007D7575"/>
    <w:rsid w:val="007D7F28"/>
    <w:rsid w:val="007E6EB0"/>
    <w:rsid w:val="007E75D2"/>
    <w:rsid w:val="007F0FE9"/>
    <w:rsid w:val="00833061"/>
    <w:rsid w:val="008545A1"/>
    <w:rsid w:val="00880DD6"/>
    <w:rsid w:val="00886BD5"/>
    <w:rsid w:val="008A0AD3"/>
    <w:rsid w:val="008C1A6D"/>
    <w:rsid w:val="008D3D56"/>
    <w:rsid w:val="008F28ED"/>
    <w:rsid w:val="008F55E1"/>
    <w:rsid w:val="00905597"/>
    <w:rsid w:val="00923ABE"/>
    <w:rsid w:val="009462B8"/>
    <w:rsid w:val="00951FCD"/>
    <w:rsid w:val="009767F7"/>
    <w:rsid w:val="009806DB"/>
    <w:rsid w:val="00983B99"/>
    <w:rsid w:val="009947B7"/>
    <w:rsid w:val="009B3F70"/>
    <w:rsid w:val="009B53CE"/>
    <w:rsid w:val="009C584B"/>
    <w:rsid w:val="009C715C"/>
    <w:rsid w:val="009D1B2A"/>
    <w:rsid w:val="009E7F09"/>
    <w:rsid w:val="00A0416E"/>
    <w:rsid w:val="00A14090"/>
    <w:rsid w:val="00A52A0C"/>
    <w:rsid w:val="00A64572"/>
    <w:rsid w:val="00A6544D"/>
    <w:rsid w:val="00A72C1B"/>
    <w:rsid w:val="00A82FF8"/>
    <w:rsid w:val="00AA3312"/>
    <w:rsid w:val="00AB6375"/>
    <w:rsid w:val="00AC1CAC"/>
    <w:rsid w:val="00AE1371"/>
    <w:rsid w:val="00AE189F"/>
    <w:rsid w:val="00AE25CD"/>
    <w:rsid w:val="00AE5FF7"/>
    <w:rsid w:val="00AF11C6"/>
    <w:rsid w:val="00AF35F0"/>
    <w:rsid w:val="00AF55D6"/>
    <w:rsid w:val="00B212B6"/>
    <w:rsid w:val="00B25F32"/>
    <w:rsid w:val="00B279F1"/>
    <w:rsid w:val="00B415F4"/>
    <w:rsid w:val="00B44F50"/>
    <w:rsid w:val="00B73BE7"/>
    <w:rsid w:val="00B8174C"/>
    <w:rsid w:val="00B87D4F"/>
    <w:rsid w:val="00B92A30"/>
    <w:rsid w:val="00B94C8F"/>
    <w:rsid w:val="00BA262E"/>
    <w:rsid w:val="00BD3523"/>
    <w:rsid w:val="00BD5AAB"/>
    <w:rsid w:val="00BE7CE4"/>
    <w:rsid w:val="00C06789"/>
    <w:rsid w:val="00C2048A"/>
    <w:rsid w:val="00C241A5"/>
    <w:rsid w:val="00C265FE"/>
    <w:rsid w:val="00C325BA"/>
    <w:rsid w:val="00C5311C"/>
    <w:rsid w:val="00C5635C"/>
    <w:rsid w:val="00C64B91"/>
    <w:rsid w:val="00C81CB7"/>
    <w:rsid w:val="00C9231D"/>
    <w:rsid w:val="00C9522A"/>
    <w:rsid w:val="00CC6637"/>
    <w:rsid w:val="00D062EE"/>
    <w:rsid w:val="00D12485"/>
    <w:rsid w:val="00D62BB7"/>
    <w:rsid w:val="00D70ADF"/>
    <w:rsid w:val="00D7268A"/>
    <w:rsid w:val="00D91EA5"/>
    <w:rsid w:val="00DA1C9E"/>
    <w:rsid w:val="00DA2DAC"/>
    <w:rsid w:val="00DB1FE4"/>
    <w:rsid w:val="00DC1ED7"/>
    <w:rsid w:val="00DD1AA2"/>
    <w:rsid w:val="00DE32C6"/>
    <w:rsid w:val="00DF1E7E"/>
    <w:rsid w:val="00E041C0"/>
    <w:rsid w:val="00E3008C"/>
    <w:rsid w:val="00E352DB"/>
    <w:rsid w:val="00E4229A"/>
    <w:rsid w:val="00E67FC3"/>
    <w:rsid w:val="00E70254"/>
    <w:rsid w:val="00F4669A"/>
    <w:rsid w:val="00F726A1"/>
    <w:rsid w:val="00F759DA"/>
    <w:rsid w:val="00F80AD1"/>
    <w:rsid w:val="00FA0F23"/>
    <w:rsid w:val="00FA2D0E"/>
    <w:rsid w:val="00FD0CEF"/>
    <w:rsid w:val="00FF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78451"/>
  <w15:docId w15:val="{42004669-BEFA-4E65-B6B3-61C8F633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Paragraph"/>
    <w:qFormat/>
    <w:pPr>
      <w:keepNext/>
      <w:numPr>
        <w:numId w:val="4"/>
      </w:numPr>
      <w:spacing w:before="240" w:after="12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Heading1"/>
    <w:next w:val="Paragraph"/>
    <w:qFormat/>
    <w:pPr>
      <w:numPr>
        <w:ilvl w:val="1"/>
      </w:numPr>
      <w:outlineLvl w:val="1"/>
    </w:pPr>
  </w:style>
  <w:style w:type="paragraph" w:styleId="Heading3">
    <w:name w:val="heading 3"/>
    <w:basedOn w:val="Heading2"/>
    <w:next w:val="Paragraph"/>
    <w:qFormat/>
    <w:pPr>
      <w:numPr>
        <w:ilvl w:val="2"/>
      </w:numPr>
      <w:tabs>
        <w:tab w:val="num" w:pos="1134"/>
      </w:tabs>
      <w:outlineLvl w:val="2"/>
    </w:pPr>
  </w:style>
  <w:style w:type="paragraph" w:styleId="Heading4">
    <w:name w:val="heading 4"/>
    <w:basedOn w:val="Heading3"/>
    <w:next w:val="Paragraph"/>
    <w:qFormat/>
    <w:pPr>
      <w:numPr>
        <w:ilvl w:val="3"/>
      </w:numPr>
      <w:tabs>
        <w:tab w:val="clear" w:pos="1134"/>
        <w:tab w:val="num" w:pos="1418"/>
      </w:tabs>
      <w:outlineLvl w:val="3"/>
    </w:pPr>
  </w:style>
  <w:style w:type="paragraph" w:styleId="Heading5">
    <w:name w:val="heading 5"/>
    <w:basedOn w:val="Heading4"/>
    <w:next w:val="Normal"/>
    <w:qFormat/>
    <w:pPr>
      <w:numPr>
        <w:ilvl w:val="4"/>
      </w:numPr>
      <w:tabs>
        <w:tab w:val="clear" w:pos="1418"/>
        <w:tab w:val="left" w:pos="1559"/>
      </w:tabs>
      <w:outlineLvl w:val="4"/>
    </w:pPr>
    <w:rPr>
      <w:sz w:val="24"/>
      <w:szCs w:val="24"/>
    </w:rPr>
  </w:style>
  <w:style w:type="paragraph" w:styleId="Heading6">
    <w:name w:val="heading 6"/>
    <w:basedOn w:val="Heading5"/>
    <w:next w:val="Normal"/>
    <w:qFormat/>
    <w:pPr>
      <w:numPr>
        <w:ilvl w:val="5"/>
      </w:numPr>
      <w:tabs>
        <w:tab w:val="clear" w:pos="1559"/>
        <w:tab w:val="num" w:pos="1701"/>
      </w:tabs>
      <w:spacing w:after="60"/>
      <w:outlineLvl w:val="5"/>
    </w:pPr>
  </w:style>
  <w:style w:type="paragraph" w:styleId="Heading7">
    <w:name w:val="heading 7"/>
    <w:basedOn w:val="Heading6"/>
    <w:next w:val="Normal"/>
    <w:qFormat/>
    <w:pPr>
      <w:numPr>
        <w:ilvl w:val="6"/>
      </w:numPr>
      <w:tabs>
        <w:tab w:val="clear" w:pos="1701"/>
        <w:tab w:val="left" w:pos="1888"/>
      </w:tabs>
      <w:outlineLvl w:val="6"/>
    </w:pPr>
  </w:style>
  <w:style w:type="paragraph" w:styleId="Heading8">
    <w:name w:val="heading 8"/>
    <w:basedOn w:val="Heading7"/>
    <w:next w:val="Normal"/>
    <w:qFormat/>
    <w:pPr>
      <w:numPr>
        <w:ilvl w:val="7"/>
      </w:numPr>
      <w:tabs>
        <w:tab w:val="clear" w:pos="1888"/>
        <w:tab w:val="left" w:pos="2081"/>
      </w:tabs>
      <w:outlineLvl w:val="7"/>
    </w:pPr>
  </w:style>
  <w:style w:type="paragraph" w:styleId="Heading9">
    <w:name w:val="heading 9"/>
    <w:basedOn w:val="Heading8"/>
    <w:next w:val="Normal"/>
    <w:qFormat/>
    <w:pPr>
      <w:numPr>
        <w:ilvl w:val="8"/>
      </w:numPr>
      <w:tabs>
        <w:tab w:val="clear" w:pos="2081"/>
        <w:tab w:val="num" w:pos="2268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pPr>
      <w:spacing w:before="60" w:after="60"/>
    </w:pPr>
  </w:style>
  <w:style w:type="paragraph" w:styleId="DocumentMap">
    <w:name w:val="Document Map"/>
    <w:basedOn w:val="Normal"/>
    <w:semiHidden/>
    <w:pPr>
      <w:shd w:val="clear" w:color="auto" w:fill="000080"/>
    </w:pPr>
  </w:style>
  <w:style w:type="character" w:styleId="PageNumber">
    <w:name w:val="page number"/>
    <w:basedOn w:val="DefaultParagraphFont"/>
    <w:rPr>
      <w:rFonts w:ascii="Arial" w:hAnsi="Arial" w:cs="Univers 57 Condensed"/>
    </w:rPr>
  </w:style>
  <w:style w:type="paragraph" w:customStyle="1" w:styleId="Style1">
    <w:name w:val="Style1"/>
    <w:basedOn w:val="Normal"/>
    <w:pPr>
      <w:spacing w:before="120" w:after="120"/>
    </w:pPr>
    <w:rPr>
      <w:b/>
      <w:bCs/>
      <w:sz w:val="24"/>
      <w:szCs w:val="24"/>
    </w:rPr>
  </w:style>
  <w:style w:type="paragraph" w:customStyle="1" w:styleId="Style2">
    <w:name w:val="Style2"/>
    <w:basedOn w:val="Normal"/>
    <w:pPr>
      <w:spacing w:before="240" w:after="120"/>
    </w:pPr>
    <w:rPr>
      <w:b/>
      <w:bCs/>
      <w:sz w:val="28"/>
      <w:szCs w:val="28"/>
    </w:rPr>
  </w:style>
  <w:style w:type="paragraph" w:customStyle="1" w:styleId="Style3">
    <w:name w:val="Style3"/>
    <w:basedOn w:val="Normal"/>
    <w:pPr>
      <w:spacing w:before="120" w:after="60"/>
    </w:pPr>
  </w:style>
  <w:style w:type="paragraph" w:customStyle="1" w:styleId="Version">
    <w:name w:val="Version"/>
    <w:basedOn w:val="TableText"/>
  </w:style>
  <w:style w:type="paragraph" w:customStyle="1" w:styleId="TableText">
    <w:name w:val="Table Text"/>
    <w:basedOn w:val="Normal"/>
    <w:pPr>
      <w:spacing w:before="40" w:after="40"/>
    </w:pPr>
    <w:rPr>
      <w:rFonts w:cs="Univers 57 Condensed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 Narrow" w:hAnsi="Arial Narrow"/>
      <w:b/>
      <w:bCs/>
      <w:sz w:val="28"/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 Narrow" w:hAnsi="Arial Narrow" w:cs="Univers 57 Condensed"/>
      <w:sz w:val="16"/>
      <w:szCs w:val="16"/>
    </w:rPr>
  </w:style>
  <w:style w:type="paragraph" w:styleId="Title">
    <w:name w:val="Title"/>
    <w:basedOn w:val="Normal"/>
    <w:qFormat/>
    <w:pPr>
      <w:spacing w:before="120" w:after="120"/>
      <w:jc w:val="center"/>
      <w:outlineLvl w:val="0"/>
    </w:pPr>
    <w:rPr>
      <w:b/>
      <w:bCs/>
      <w:kern w:val="28"/>
      <w:sz w:val="72"/>
      <w:szCs w:val="72"/>
    </w:rPr>
  </w:style>
  <w:style w:type="paragraph" w:styleId="TOC1">
    <w:name w:val="toc 1"/>
    <w:basedOn w:val="Normal"/>
    <w:next w:val="Normal"/>
    <w:autoRedefine/>
    <w:uiPriority w:val="39"/>
    <w:pPr>
      <w:tabs>
        <w:tab w:val="right" w:leader="dot" w:pos="8789"/>
      </w:tabs>
      <w:spacing w:before="120"/>
      <w:ind w:left="425" w:hanging="425"/>
    </w:pPr>
    <w:rPr>
      <w:b/>
      <w:bCs/>
      <w:caps/>
      <w:noProof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776252"/>
    <w:pPr>
      <w:spacing w:before="60"/>
      <w:ind w:left="567" w:hanging="567"/>
    </w:pPr>
    <w:rPr>
      <w:caps w:val="0"/>
      <w:smallCaps/>
      <w:sz w:val="22"/>
      <w:szCs w:val="22"/>
    </w:rPr>
  </w:style>
  <w:style w:type="paragraph" w:styleId="TOC3">
    <w:name w:val="toc 3"/>
    <w:basedOn w:val="TOC2"/>
    <w:next w:val="Normal"/>
    <w:autoRedefine/>
    <w:semiHidden/>
    <w:pPr>
      <w:spacing w:before="40"/>
      <w:ind w:left="851" w:hanging="851"/>
    </w:pPr>
    <w:rPr>
      <w:b w:val="0"/>
      <w:bCs w:val="0"/>
      <w:smallCaps w:val="0"/>
    </w:rPr>
  </w:style>
  <w:style w:type="paragraph" w:styleId="TOC4">
    <w:name w:val="toc 4"/>
    <w:basedOn w:val="TOC3"/>
    <w:next w:val="Normal"/>
    <w:autoRedefine/>
    <w:semiHidden/>
    <w:pPr>
      <w:spacing w:before="20"/>
      <w:ind w:left="1038" w:hanging="1038"/>
    </w:pPr>
  </w:style>
  <w:style w:type="paragraph" w:styleId="TOC5">
    <w:name w:val="toc 5"/>
    <w:basedOn w:val="TOC4"/>
    <w:next w:val="Normal"/>
    <w:autoRedefine/>
    <w:semiHidden/>
    <w:pPr>
      <w:ind w:left="1230" w:hanging="1230"/>
    </w:pPr>
    <w:rPr>
      <w:sz w:val="18"/>
      <w:szCs w:val="18"/>
    </w:rPr>
  </w:style>
  <w:style w:type="paragraph" w:styleId="TOC6">
    <w:name w:val="toc 6"/>
    <w:basedOn w:val="TOC5"/>
    <w:next w:val="Normal"/>
    <w:autoRedefine/>
    <w:semiHidden/>
    <w:pPr>
      <w:ind w:left="1418" w:hanging="1418"/>
    </w:pPr>
  </w:style>
  <w:style w:type="paragraph" w:styleId="TOC7">
    <w:name w:val="toc 7"/>
    <w:basedOn w:val="TOC6"/>
    <w:next w:val="Normal"/>
    <w:autoRedefine/>
    <w:semiHidden/>
    <w:pPr>
      <w:ind w:left="1605" w:hanging="1605"/>
    </w:pPr>
  </w:style>
  <w:style w:type="paragraph" w:styleId="TOC8">
    <w:name w:val="toc 8"/>
    <w:basedOn w:val="TOC7"/>
    <w:next w:val="Normal"/>
    <w:autoRedefine/>
    <w:semiHidden/>
    <w:pPr>
      <w:ind w:left="1797" w:hanging="1797"/>
    </w:pPr>
  </w:style>
  <w:style w:type="paragraph" w:styleId="TOC9">
    <w:name w:val="toc 9"/>
    <w:basedOn w:val="TOC8"/>
    <w:next w:val="Normal"/>
    <w:autoRedefine/>
    <w:semiHidden/>
    <w:pPr>
      <w:ind w:left="1985" w:hanging="1985"/>
    </w:pPr>
  </w:style>
  <w:style w:type="paragraph" w:customStyle="1" w:styleId="Bulletpoints">
    <w:name w:val="Bullet points"/>
    <w:basedOn w:val="Paragraph"/>
    <w:pPr>
      <w:tabs>
        <w:tab w:val="num" w:pos="425"/>
        <w:tab w:val="left" w:pos="851"/>
      </w:tabs>
      <w:ind w:left="425" w:hanging="425"/>
    </w:pPr>
    <w:rPr>
      <w:rFonts w:cs="Univers 57 Condensed"/>
    </w:rPr>
  </w:style>
  <w:style w:type="paragraph" w:customStyle="1" w:styleId="NumberedListing">
    <w:name w:val="Numbered Listing"/>
    <w:basedOn w:val="Bulletpoints"/>
    <w:pPr>
      <w:tabs>
        <w:tab w:val="clear" w:pos="425"/>
        <w:tab w:val="num" w:pos="785"/>
      </w:tabs>
      <w:ind w:left="785" w:hanging="360"/>
    </w:pPr>
  </w:style>
  <w:style w:type="paragraph" w:customStyle="1" w:styleId="Paragraph1">
    <w:name w:val="Paragraph 1"/>
    <w:basedOn w:val="Paragraph"/>
  </w:style>
  <w:style w:type="paragraph" w:customStyle="1" w:styleId="Paragraph2">
    <w:name w:val="Paragraph 2"/>
    <w:basedOn w:val="Paragraph"/>
    <w:pPr>
      <w:ind w:left="426"/>
    </w:pPr>
  </w:style>
  <w:style w:type="paragraph" w:customStyle="1" w:styleId="Paragraph3">
    <w:name w:val="Paragraph 3"/>
    <w:basedOn w:val="Paragraph2"/>
    <w:pPr>
      <w:ind w:left="851"/>
    </w:pPr>
  </w:style>
  <w:style w:type="paragraph" w:customStyle="1" w:styleId="ListPoints">
    <w:name w:val="List Points"/>
    <w:basedOn w:val="Bulletpoints"/>
    <w:pPr>
      <w:ind w:left="851"/>
    </w:pPr>
  </w:style>
  <w:style w:type="paragraph" w:customStyle="1" w:styleId="hiddentext">
    <w:name w:val="hidden text"/>
    <w:basedOn w:val="BodyText"/>
    <w:rPr>
      <w:vanish/>
      <w:color w:val="FF0000"/>
    </w:rPr>
  </w:style>
  <w:style w:type="paragraph" w:styleId="BodyText">
    <w:name w:val="Body Text"/>
    <w:basedOn w:val="Normal"/>
    <w:pPr>
      <w:spacing w:after="120"/>
    </w:pPr>
  </w:style>
  <w:style w:type="paragraph" w:customStyle="1" w:styleId="TableHeader">
    <w:name w:val="Table Header"/>
    <w:basedOn w:val="TableText"/>
    <w:rPr>
      <w:rFonts w:ascii="Arial Narrow" w:hAnsi="Arial Narrow" w:cs="Times New Roman"/>
      <w:b/>
      <w:bCs/>
      <w:sz w:val="24"/>
      <w:szCs w:val="24"/>
    </w:rPr>
  </w:style>
  <w:style w:type="paragraph" w:customStyle="1" w:styleId="Heading">
    <w:name w:val="Heading"/>
    <w:basedOn w:val="Header"/>
    <w:pPr>
      <w:keepNext/>
      <w:spacing w:before="240" w:after="120"/>
      <w:jc w:val="center"/>
    </w:pPr>
  </w:style>
  <w:style w:type="character" w:styleId="Strong">
    <w:name w:val="Strong"/>
    <w:basedOn w:val="DefaultParagraphFont"/>
    <w:qFormat/>
    <w:rPr>
      <w:rFonts w:ascii="Arial" w:hAnsi="Arial"/>
      <w:b/>
      <w:bCs/>
    </w:rPr>
  </w:style>
  <w:style w:type="paragraph" w:customStyle="1" w:styleId="PL">
    <w:name w:val="PL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autoSpaceDE w:val="0"/>
      <w:autoSpaceDN w:val="0"/>
    </w:pPr>
    <w:rPr>
      <w:rFonts w:ascii="Courier New" w:hAnsi="Courier New" w:cs="Courier New"/>
      <w:noProof/>
      <w:sz w:val="16"/>
      <w:szCs w:val="16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customStyle="1" w:styleId="ProductLine">
    <w:name w:val="ProductLine"/>
    <w:basedOn w:val="Normal"/>
    <w:pPr>
      <w:autoSpaceDE/>
      <w:autoSpaceDN/>
    </w:pPr>
    <w:rPr>
      <w:rFonts w:cs="Arial"/>
      <w:b/>
      <w:bCs/>
      <w:noProof/>
      <w:sz w:val="40"/>
      <w:szCs w:val="40"/>
      <w:lang w:eastAsia="de-DE"/>
    </w:rPr>
  </w:style>
  <w:style w:type="paragraph" w:customStyle="1" w:styleId="DocumentType">
    <w:name w:val="DocumentType"/>
    <w:basedOn w:val="Normal"/>
    <w:pPr>
      <w:autoSpaceDE/>
      <w:autoSpaceDN/>
    </w:pPr>
    <w:rPr>
      <w:rFonts w:cs="Arial"/>
      <w:b/>
      <w:bCs/>
      <w:noProof/>
      <w:sz w:val="28"/>
      <w:szCs w:val="28"/>
      <w:lang w:eastAsia="de-DE"/>
    </w:rPr>
  </w:style>
  <w:style w:type="paragraph" w:customStyle="1" w:styleId="Author">
    <w:name w:val="Author"/>
    <w:basedOn w:val="Normal"/>
    <w:pPr>
      <w:autoSpaceDE/>
      <w:autoSpaceDN/>
    </w:pPr>
    <w:rPr>
      <w:rFonts w:cs="Arial"/>
      <w:noProof/>
      <w:lang w:eastAsia="de-DE"/>
    </w:rPr>
  </w:style>
  <w:style w:type="paragraph" w:customStyle="1" w:styleId="DocStatistic">
    <w:name w:val="DocStatistic"/>
    <w:basedOn w:val="Normal"/>
    <w:pPr>
      <w:autoSpaceDE/>
      <w:autoSpaceDN/>
      <w:spacing w:after="200"/>
    </w:pPr>
    <w:rPr>
      <w:rFonts w:cs="Arial"/>
      <w:noProof/>
      <w:lang w:eastAsia="de-DE"/>
    </w:rPr>
  </w:style>
  <w:style w:type="paragraph" w:customStyle="1" w:styleId="OrgProductNo">
    <w:name w:val="OrgProductNo"/>
    <w:basedOn w:val="Normal"/>
    <w:pPr>
      <w:autoSpaceDE/>
      <w:autoSpaceDN/>
    </w:pPr>
    <w:rPr>
      <w:rFonts w:cs="Arial"/>
      <w:b/>
      <w:bCs/>
      <w:noProof/>
      <w:sz w:val="28"/>
      <w:szCs w:val="28"/>
      <w:lang w:eastAsia="de-DE"/>
    </w:rPr>
  </w:style>
  <w:style w:type="paragraph" w:customStyle="1" w:styleId="H6">
    <w:name w:val="H6"/>
    <w:basedOn w:val="Heading5"/>
    <w:next w:val="Normal"/>
    <w:pPr>
      <w:keepLines/>
      <w:tabs>
        <w:tab w:val="clear" w:pos="1559"/>
      </w:tabs>
      <w:autoSpaceDE/>
      <w:autoSpaceDN/>
      <w:spacing w:before="120" w:after="180"/>
      <w:ind w:left="1985" w:hanging="1985"/>
      <w:outlineLvl w:val="9"/>
    </w:pPr>
    <w:rPr>
      <w:rFonts w:cs="Arial"/>
      <w:b w:val="0"/>
      <w:bCs w:val="0"/>
      <w:kern w:val="0"/>
      <w:sz w:val="20"/>
      <w:szCs w:val="20"/>
      <w:lang w:val="en-AU" w:eastAsia="de-DE"/>
    </w:rPr>
  </w:style>
  <w:style w:type="paragraph" w:customStyle="1" w:styleId="B1">
    <w:name w:val="B1"/>
    <w:basedOn w:val="List"/>
    <w:pPr>
      <w:ind w:left="568" w:hanging="284"/>
    </w:pPr>
    <w:rPr>
      <w:rFonts w:cs="Times New Roman"/>
      <w:sz w:val="20"/>
      <w:szCs w:val="20"/>
      <w:lang w:val="de-DE"/>
    </w:rPr>
  </w:style>
  <w:style w:type="paragraph" w:styleId="List">
    <w:name w:val="List"/>
    <w:basedOn w:val="Normal"/>
    <w:pPr>
      <w:autoSpaceDE/>
      <w:autoSpaceDN/>
      <w:ind w:left="283" w:hanging="283"/>
    </w:pPr>
    <w:rPr>
      <w:rFonts w:cs="Arial"/>
      <w:lang w:eastAsia="de-DE"/>
    </w:rPr>
  </w:style>
  <w:style w:type="paragraph" w:customStyle="1" w:styleId="figure">
    <w:name w:val="figure"/>
    <w:basedOn w:val="Normal"/>
    <w:pPr>
      <w:keepNext/>
      <w:autoSpaceDE/>
      <w:autoSpaceDN/>
      <w:jc w:val="center"/>
    </w:pPr>
    <w:rPr>
      <w:sz w:val="20"/>
      <w:szCs w:val="20"/>
      <w:lang w:eastAsia="de-DE"/>
    </w:rPr>
  </w:style>
  <w:style w:type="paragraph" w:styleId="BodyTextIndent">
    <w:name w:val="Body Text Indent"/>
    <w:basedOn w:val="Normal"/>
    <w:pPr>
      <w:autoSpaceDE/>
      <w:autoSpaceDN/>
      <w:ind w:right="566"/>
    </w:pPr>
    <w:rPr>
      <w:rFonts w:cs="Arial"/>
      <w:sz w:val="20"/>
      <w:szCs w:val="20"/>
      <w:lang w:eastAsia="de-DE"/>
    </w:rPr>
  </w:style>
  <w:style w:type="paragraph" w:customStyle="1" w:styleId="Normalwspace">
    <w:name w:val="Normal w/space"/>
    <w:basedOn w:val="Normal"/>
    <w:pPr>
      <w:autoSpaceDE/>
      <w:autoSpaceDN/>
      <w:spacing w:before="60" w:after="60"/>
    </w:pPr>
    <w:rPr>
      <w:rFonts w:ascii="Helvetica" w:hAnsi="Helvetica" w:cs="Helvetica"/>
      <w:sz w:val="20"/>
      <w:szCs w:val="20"/>
      <w:lang w:eastAsia="de-DE"/>
    </w:rPr>
  </w:style>
  <w:style w:type="paragraph" w:customStyle="1" w:styleId="ZT">
    <w:name w:val="ZT"/>
    <w:pPr>
      <w:framePr w:wrap="notBeside" w:hAnchor="margin" w:yAlign="center"/>
      <w:widowControl w:val="0"/>
      <w:jc w:val="right"/>
    </w:pPr>
    <w:rPr>
      <w:rFonts w:ascii="Arial" w:hAnsi="Arial" w:cs="Arial"/>
      <w:b/>
      <w:bCs/>
      <w:sz w:val="34"/>
      <w:szCs w:val="34"/>
      <w:lang w:val="en-AU" w:eastAsia="de-DE"/>
    </w:rPr>
  </w:style>
  <w:style w:type="paragraph" w:customStyle="1" w:styleId="TAL">
    <w:name w:val="TAL"/>
    <w:basedOn w:val="Normal"/>
    <w:pPr>
      <w:keepNext/>
      <w:keepLines/>
      <w:autoSpaceDE/>
      <w:autoSpaceDN/>
    </w:pPr>
    <w:rPr>
      <w:rFonts w:cs="Arial"/>
      <w:sz w:val="18"/>
      <w:szCs w:val="18"/>
      <w:lang w:eastAsia="de-DE"/>
    </w:rPr>
  </w:style>
  <w:style w:type="paragraph" w:customStyle="1" w:styleId="LD">
    <w:name w:val="LD"/>
    <w:pPr>
      <w:keepNext/>
      <w:keepLines/>
      <w:spacing w:line="180" w:lineRule="exact"/>
    </w:pPr>
    <w:rPr>
      <w:rFonts w:ascii="Courier New" w:hAnsi="Courier New" w:cs="Courier New"/>
      <w:noProof/>
      <w:lang w:val="de-DE" w:eastAsia="de-DE"/>
    </w:rPr>
  </w:style>
  <w:style w:type="paragraph" w:customStyle="1" w:styleId="ASN1--TABLEmiddle">
    <w:name w:val="ASN.1 -- TABLE middle"/>
    <w:pPr>
      <w:keepNext/>
      <w:pBdr>
        <w:left w:val="single" w:sz="6" w:space="0" w:color="000000"/>
        <w:right w:val="single" w:sz="6" w:space="0" w:color="000000"/>
      </w:pBdr>
      <w:tabs>
        <w:tab w:val="left" w:pos="454"/>
        <w:tab w:val="left" w:pos="907"/>
        <w:tab w:val="left" w:pos="1361"/>
        <w:tab w:val="left" w:pos="3969"/>
        <w:tab w:val="left" w:pos="4423"/>
        <w:tab w:val="left" w:pos="4876"/>
        <w:tab w:val="left" w:pos="7258"/>
      </w:tabs>
      <w:spacing w:line="180" w:lineRule="exact"/>
      <w:ind w:right="567"/>
    </w:pPr>
    <w:rPr>
      <w:rFonts w:ascii="Courier New" w:hAnsi="Courier New" w:cs="Courier New"/>
      <w:i/>
      <w:iCs/>
      <w:sz w:val="16"/>
      <w:szCs w:val="16"/>
      <w:lang w:eastAsia="de-DE"/>
    </w:rPr>
  </w:style>
  <w:style w:type="paragraph" w:customStyle="1" w:styleId="Explanation">
    <w:name w:val="Explanation"/>
    <w:basedOn w:val="BodyText"/>
    <w:pPr>
      <w:autoSpaceDE/>
      <w:autoSpaceDN/>
    </w:pPr>
    <w:rPr>
      <w:rFonts w:cs="Arial"/>
      <w:vanish/>
      <w:sz w:val="20"/>
      <w:szCs w:val="20"/>
      <w:lang w:eastAsia="de-DE"/>
    </w:rPr>
  </w:style>
  <w:style w:type="paragraph" w:customStyle="1" w:styleId="bulletlist">
    <w:name w:val="bullet list"/>
    <w:basedOn w:val="BodyText"/>
    <w:pPr>
      <w:autoSpaceDE/>
      <w:autoSpaceDN/>
      <w:ind w:left="568" w:hanging="284"/>
    </w:pPr>
    <w:rPr>
      <w:rFonts w:cs="Arial"/>
      <w:lang w:eastAsia="de-DE"/>
    </w:rPr>
  </w:style>
  <w:style w:type="paragraph" w:customStyle="1" w:styleId="bulletlist1">
    <w:name w:val="bullet list 1"/>
    <w:basedOn w:val="bulletlist"/>
    <w:pPr>
      <w:ind w:left="851" w:hanging="283"/>
    </w:pPr>
  </w:style>
  <w:style w:type="paragraph" w:customStyle="1" w:styleId="bulletlist2">
    <w:name w:val="bullet list 2"/>
    <w:basedOn w:val="bulletlist1"/>
    <w:pPr>
      <w:ind w:left="1134"/>
    </w:pPr>
  </w:style>
  <w:style w:type="paragraph" w:customStyle="1" w:styleId="hr">
    <w:name w:val="hr"/>
    <w:basedOn w:val="Normal"/>
    <w:pPr>
      <w:keepNext/>
      <w:autoSpaceDE/>
      <w:autoSpaceDN/>
    </w:pPr>
    <w:rPr>
      <w:rFonts w:cs="Arial"/>
      <w:sz w:val="8"/>
      <w:szCs w:val="8"/>
      <w:lang w:eastAsia="de-DE"/>
    </w:rPr>
  </w:style>
  <w:style w:type="paragraph" w:customStyle="1" w:styleId="JustDocImage">
    <w:name w:val="JustDocImage"/>
    <w:basedOn w:val="BodyText"/>
    <w:pPr>
      <w:autoSpaceDE/>
      <w:autoSpaceDN/>
    </w:pPr>
    <w:rPr>
      <w:rFonts w:cs="Arial"/>
      <w:lang w:eastAsia="de-DE"/>
    </w:rPr>
  </w:style>
  <w:style w:type="paragraph" w:customStyle="1" w:styleId="JustDocList">
    <w:name w:val="JustDocList"/>
    <w:basedOn w:val="bulletlist"/>
    <w:pPr>
      <w:ind w:left="567" w:hanging="283"/>
    </w:pPr>
  </w:style>
  <w:style w:type="paragraph" w:customStyle="1" w:styleId="JustDocText">
    <w:name w:val="JustDocText"/>
    <w:basedOn w:val="BodyText"/>
    <w:pPr>
      <w:autoSpaceDE/>
      <w:autoSpaceDN/>
    </w:pPr>
    <w:rPr>
      <w:rFonts w:cs="Arial"/>
      <w:lang w:eastAsia="de-DE"/>
    </w:rPr>
  </w:style>
  <w:style w:type="paragraph" w:customStyle="1" w:styleId="numberedlist">
    <w:name w:val="numbered list"/>
    <w:basedOn w:val="bulletlist"/>
  </w:style>
  <w:style w:type="paragraph" w:customStyle="1" w:styleId="pre">
    <w:name w:val="pre"/>
    <w:basedOn w:val="BodyText"/>
    <w:pPr>
      <w:autoSpaceDE/>
      <w:autoSpaceDN/>
    </w:pPr>
    <w:rPr>
      <w:rFonts w:ascii="Courier New" w:hAnsi="Courier New" w:cs="Courier New"/>
      <w:noProof/>
      <w:lang w:eastAsia="de-DE"/>
    </w:rPr>
  </w:style>
  <w:style w:type="paragraph" w:customStyle="1" w:styleId="Sample">
    <w:name w:val="Sample"/>
    <w:basedOn w:val="Normal"/>
    <w:pPr>
      <w:autoSpaceDE/>
      <w:autoSpaceDN/>
      <w:spacing w:after="120"/>
    </w:pPr>
    <w:rPr>
      <w:rFonts w:ascii="Courier New" w:hAnsi="Courier New" w:cs="Courier New"/>
      <w:noProof/>
      <w:lang w:eastAsia="de-DE"/>
    </w:rPr>
  </w:style>
  <w:style w:type="paragraph" w:customStyle="1" w:styleId="Source">
    <w:name w:val="Source"/>
    <w:basedOn w:val="BodyText"/>
    <w:pPr>
      <w:autoSpaceDE/>
      <w:autoSpaceDN/>
    </w:pPr>
    <w:rPr>
      <w:rFonts w:ascii="Courier New" w:hAnsi="Courier New" w:cs="Courier New"/>
      <w:noProof/>
      <w:lang w:eastAsia="de-DE"/>
    </w:rPr>
  </w:style>
  <w:style w:type="character" w:customStyle="1" w:styleId="ZGSM">
    <w:name w:val="ZGSM"/>
  </w:style>
  <w:style w:type="character" w:customStyle="1" w:styleId="ASN1Itemdefinition">
    <w:name w:val="ASN.1 Item definition"/>
    <w:rPr>
      <w:b/>
      <w:bCs/>
      <w:sz w:val="18"/>
      <w:szCs w:val="18"/>
    </w:rPr>
  </w:style>
  <w:style w:type="paragraph" w:customStyle="1" w:styleId="TAC">
    <w:name w:val="TAC"/>
    <w:basedOn w:val="TAL"/>
    <w:pPr>
      <w:jc w:val="center"/>
    </w:pPr>
    <w:rPr>
      <w:lang w:val="en-GB"/>
    </w:rPr>
  </w:style>
  <w:style w:type="paragraph" w:customStyle="1" w:styleId="TAN">
    <w:name w:val="TAN"/>
    <w:basedOn w:val="TAL"/>
    <w:pPr>
      <w:ind w:left="851" w:hanging="851"/>
    </w:pPr>
    <w:rPr>
      <w:lang w:val="en-GB"/>
    </w:rPr>
  </w:style>
  <w:style w:type="paragraph" w:customStyle="1" w:styleId="TF">
    <w:name w:val="TF"/>
    <w:basedOn w:val="TH"/>
    <w:pPr>
      <w:keepNext w:val="0"/>
      <w:spacing w:before="0" w:after="240"/>
    </w:pPr>
  </w:style>
  <w:style w:type="paragraph" w:customStyle="1" w:styleId="TH">
    <w:name w:val="TH"/>
    <w:basedOn w:val="Normal"/>
    <w:pPr>
      <w:keepNext/>
      <w:keepLines/>
      <w:autoSpaceDE/>
      <w:autoSpaceDN/>
      <w:spacing w:before="60" w:after="180"/>
      <w:jc w:val="center"/>
    </w:pPr>
    <w:rPr>
      <w:rFonts w:cs="Arial"/>
      <w:b/>
      <w:bCs/>
      <w:sz w:val="20"/>
      <w:szCs w:val="20"/>
      <w:lang w:val="en-GB" w:eastAsia="de-DE"/>
    </w:rPr>
  </w:style>
  <w:style w:type="paragraph" w:customStyle="1" w:styleId="Hidden">
    <w:name w:val="Hidden"/>
    <w:basedOn w:val="Normal"/>
    <w:pPr>
      <w:autoSpaceDE/>
      <w:autoSpaceDN/>
      <w:spacing w:after="120"/>
    </w:pPr>
    <w:rPr>
      <w:vanish/>
      <w:color w:val="FF0000"/>
      <w:sz w:val="18"/>
      <w:szCs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TableofAuthorities">
    <w:name w:val="table of authorities"/>
    <w:basedOn w:val="Normal"/>
    <w:next w:val="Normal"/>
    <w:semiHidden/>
    <w:pPr>
      <w:autoSpaceDE/>
      <w:autoSpaceDN/>
      <w:spacing w:before="120" w:after="120"/>
      <w:ind w:left="200" w:hanging="200"/>
      <w:jc w:val="both"/>
    </w:pPr>
    <w:rPr>
      <w:sz w:val="20"/>
      <w:szCs w:val="20"/>
      <w:lang w:val="en-AU"/>
    </w:rPr>
  </w:style>
  <w:style w:type="paragraph" w:styleId="BalloonText">
    <w:name w:val="Balloon Text"/>
    <w:basedOn w:val="Normal"/>
    <w:link w:val="BalloonTextChar"/>
    <w:rsid w:val="00C06789"/>
    <w:rPr>
      <w:rFonts w:ascii="Tahoma" w:hAnsi="Tahoma" w:cs="Tahoma"/>
      <w:sz w:val="16"/>
      <w:szCs w:val="16"/>
    </w:rPr>
  </w:style>
  <w:style w:type="paragraph" w:customStyle="1" w:styleId="3PP">
    <w:name w:val="3PP"/>
    <w:basedOn w:val="TableText"/>
    <w:pPr>
      <w:spacing w:before="120"/>
    </w:pPr>
    <w:rPr>
      <w:rFonts w:cs="Arial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rsid w:val="00C0678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31CE0"/>
    <w:rPr>
      <w:rFonts w:ascii="Arial Narrow" w:hAnsi="Arial Narrow"/>
      <w:b/>
      <w:bCs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72174"/>
    <w:rPr>
      <w:rFonts w:ascii="Arial Narrow" w:hAnsi="Arial Narrow" w:cs="Univers 57 Condensed"/>
      <w:sz w:val="16"/>
      <w:szCs w:val="16"/>
    </w:rPr>
  </w:style>
  <w:style w:type="paragraph" w:customStyle="1" w:styleId="Header-Logo">
    <w:name w:val="Header-Logo"/>
    <w:basedOn w:val="Header"/>
    <w:link w:val="Header-LogoChar"/>
    <w:qFormat/>
    <w:rsid w:val="00BD5AAB"/>
    <w:pPr>
      <w:pBdr>
        <w:bottom w:val="single" w:sz="8" w:space="10" w:color="auto"/>
      </w:pBdr>
    </w:pPr>
    <w:rPr>
      <w:rFonts w:ascii="Arial" w:hAnsi="Arial" w:cs="Arial"/>
      <w:lang w:eastAsia="el-GR"/>
    </w:rPr>
  </w:style>
  <w:style w:type="character" w:customStyle="1" w:styleId="Header-LogoChar">
    <w:name w:val="Header-Logo Char"/>
    <w:basedOn w:val="HeaderChar"/>
    <w:link w:val="Header-Logo"/>
    <w:rsid w:val="00BD5AAB"/>
    <w:rPr>
      <w:rFonts w:ascii="Arial" w:hAnsi="Arial" w:cs="Arial"/>
      <w:b/>
      <w:bCs/>
      <w:sz w:val="28"/>
      <w:szCs w:val="28"/>
      <w:lang w:eastAsia="el-GR"/>
    </w:rPr>
  </w:style>
  <w:style w:type="table" w:styleId="TableGrid">
    <w:name w:val="Table Grid"/>
    <w:basedOn w:val="TableNormal"/>
    <w:rsid w:val="00B279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B279F1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ui-provider">
    <w:name w:val="ui-provider"/>
    <w:basedOn w:val="DefaultParagraphFont"/>
    <w:rsid w:val="00D91EA5"/>
  </w:style>
  <w:style w:type="character" w:customStyle="1" w:styleId="css-1qqby7l">
    <w:name w:val="css-1qqby7l"/>
    <w:basedOn w:val="DefaultParagraphFont"/>
    <w:rsid w:val="00506807"/>
  </w:style>
  <w:style w:type="character" w:customStyle="1" w:styleId="css-roynbj">
    <w:name w:val="css-roynbj"/>
    <w:basedOn w:val="DefaultParagraphFont"/>
    <w:rsid w:val="00506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2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DaringStar\svn_repos\dst\pub\work\09.Template\TPL_FSP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BF9348F7464DE49A5FBE06265B5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D26AC-DA78-4E88-82D5-FFBFBB86155E}"/>
      </w:docPartPr>
      <w:docPartBody>
        <w:p w:rsidR="00D85EAD" w:rsidRDefault="006E5CD6">
          <w:pPr>
            <w:pStyle w:val="9DBF9348F7464DE49A5FBE06265B563D"/>
          </w:pPr>
          <w:r w:rsidRPr="007B2B9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57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aettenschweiler">
    <w:altName w:val="Impact"/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D6"/>
    <w:rsid w:val="000D3C42"/>
    <w:rsid w:val="00270605"/>
    <w:rsid w:val="002A3D2E"/>
    <w:rsid w:val="003A5BA1"/>
    <w:rsid w:val="00563AAE"/>
    <w:rsid w:val="006E5CD6"/>
    <w:rsid w:val="00770875"/>
    <w:rsid w:val="00D85EAD"/>
    <w:rsid w:val="00FC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DBF9348F7464DE49A5FBE06265B563D">
    <w:name w:val="9DBF9348F7464DE49A5FBE06265B56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0F4BF-1437-4054-9C0D-88145E64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TPL_FSP.dotx</Template>
  <TotalTime>0</TotalTime>
  <Pages>5</Pages>
  <Words>691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DreamCandies File Tool</vt:lpstr>
    </vt:vector>
  </TitlesOfParts>
  <Company>Stonebranch</Company>
  <LinksUpToDate>false</LinksUpToDate>
  <CharactersWithSpaces>5744</CharactersWithSpaces>
  <SharedDoc>false</SharedDoc>
  <HLinks>
    <vt:vector size="30" baseType="variant">
      <vt:variant>
        <vt:i4>1835060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_Toc66523847</vt:lpwstr>
      </vt:variant>
      <vt:variant>
        <vt:i4>1900596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_Toc66523846</vt:lpwstr>
      </vt:variant>
      <vt:variant>
        <vt:i4>1966132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_Toc66523845</vt:lpwstr>
      </vt:variant>
      <vt:variant>
        <vt:i4>2031668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_Toc66523844</vt:lpwstr>
      </vt:variant>
      <vt:variant>
        <vt:i4>1572916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_Toc66523843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DreamCandies File Tool</dc:title>
  <dc:creator>Stonebranch</dc:creator>
  <cp:keywords>Functional Specification Form</cp:keywords>
  <cp:lastModifiedBy>aristotelis sdrolias</cp:lastModifiedBy>
  <cp:revision>2</cp:revision>
  <cp:lastPrinted>2003-08-11T07:28:00Z</cp:lastPrinted>
  <dcterms:created xsi:type="dcterms:W3CDTF">2023-10-09T12:36:00Z</dcterms:created>
  <dcterms:modified xsi:type="dcterms:W3CDTF">2023-10-09T12:36:00Z</dcterms:modified>
  <cp:category>Commercial in Confidence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ersion">
    <vt:lpwstr>$Revision: $</vt:lpwstr>
  </property>
  <property fmtid="{D5CDD505-2E9C-101B-9397-08002B2CF9AE}" pid="3" name="_Author">
    <vt:lpwstr>$Author: $</vt:lpwstr>
  </property>
  <property fmtid="{D5CDD505-2E9C-101B-9397-08002B2CF9AE}" pid="4" name="_Archive">
    <vt:lpwstr>$HeadURL: $</vt:lpwstr>
  </property>
  <property fmtid="{D5CDD505-2E9C-101B-9397-08002B2CF9AE}" pid="5" name="_Header">
    <vt:lpwstr>$Id: $</vt:lpwstr>
  </property>
  <property fmtid="{D5CDD505-2E9C-101B-9397-08002B2CF9AE}" pid="6" name="_DateCheckin">
    <vt:lpwstr>$Date: $</vt:lpwstr>
  </property>
  <property fmtid="{D5CDD505-2E9C-101B-9397-08002B2CF9AE}" pid="7" name="Version">
    <vt:lpwstr>1.1</vt:lpwstr>
  </property>
  <property fmtid="{D5CDD505-2E9C-101B-9397-08002B2CF9AE}" pid="8" name="Release">
    <vt:lpwstr>1.1</vt:lpwstr>
  </property>
  <property fmtid="{D5CDD505-2E9C-101B-9397-08002B2CF9AE}" pid="9" name="Project">
    <vt:lpwstr>&lt;Project Name&gt;</vt:lpwstr>
  </property>
  <property fmtid="{D5CDD505-2E9C-101B-9397-08002B2CF9AE}" pid="10" name="Customer">
    <vt:lpwstr>DreamCandies</vt:lpwstr>
  </property>
  <property fmtid="{D5CDD505-2E9C-101B-9397-08002B2CF9AE}" pid="11" name="FSP-ID">
    <vt:lpwstr>CR1888_DRC</vt:lpwstr>
  </property>
</Properties>
</file>